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id w:val="1810832086"/>
        <w:docPartObj>
          <w:docPartGallery w:val="Cover Pages"/>
          <w:docPartUnique/>
        </w:docPartObj>
      </w:sdtPr>
      <w:sdtEndPr>
        <w:rPr>
          <w:b w:val="0"/>
          <w:bCs w:val="0"/>
        </w:rPr>
      </w:sdtEndPr>
      <w:sdtContent>
        <w:p w14:paraId="5CAEA2F3" w14:textId="0FAA16DC" w:rsidR="00CA55AD" w:rsidRPr="007D1F8E" w:rsidRDefault="007D1F8E" w:rsidP="007D1F8E">
          <w:pPr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7D1F8E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drawing>
              <wp:anchor distT="0" distB="0" distL="114300" distR="114300" simplePos="0" relativeHeight="251658240" behindDoc="1" locked="0" layoutInCell="1" allowOverlap="1" wp14:anchorId="3CA8A82B" wp14:editId="1D173801">
                <wp:simplePos x="0" y="0"/>
                <wp:positionH relativeFrom="column">
                  <wp:posOffset>-356235</wp:posOffset>
                </wp:positionH>
                <wp:positionV relativeFrom="paragraph">
                  <wp:posOffset>0</wp:posOffset>
                </wp:positionV>
                <wp:extent cx="6750685" cy="9500235"/>
                <wp:effectExtent l="0" t="0" r="0" b="5715"/>
                <wp:wrapTopAndBottom/>
                <wp:docPr id="10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 rotWithShape="1"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3290" t="3404" b="8481"/>
                        <a:stretch/>
                      </pic:blipFill>
                      <pic:spPr bwMode="auto">
                        <a:xfrm>
                          <a:off x="0" y="0"/>
                          <a:ext cx="6750685" cy="9500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CA55AD"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br w:type="page"/>
          </w:r>
        </w:p>
      </w:sdtContent>
    </w:sdt>
    <w:p w14:paraId="6A0F6DA9" w14:textId="77777777" w:rsidR="00FE4671" w:rsidRPr="00824FBB" w:rsidRDefault="00FE4671" w:rsidP="00FE4671">
      <w:pPr>
        <w:spacing w:line="360" w:lineRule="auto"/>
        <w:jc w:val="center"/>
        <w:rPr>
          <w:b/>
          <w:sz w:val="32"/>
        </w:rPr>
      </w:pPr>
      <w:r w:rsidRPr="00824FBB">
        <w:rPr>
          <w:b/>
          <w:sz w:val="32"/>
        </w:rPr>
        <w:lastRenderedPageBreak/>
        <w:t>СОДЕРЖАНИЕ</w:t>
      </w:r>
    </w:p>
    <w:p w14:paraId="6CEED405" w14:textId="77777777" w:rsidR="00FE4671" w:rsidRDefault="00FE4671" w:rsidP="00FE4671">
      <w:pPr>
        <w:tabs>
          <w:tab w:val="right" w:leader="dot" w:pos="9639"/>
        </w:tabs>
        <w:spacing w:line="360" w:lineRule="auto"/>
      </w:pPr>
    </w:p>
    <w:p w14:paraId="2148A5AD" w14:textId="77777777" w:rsidR="00FE4671" w:rsidRPr="008D27C7" w:rsidRDefault="00FE4671" w:rsidP="00FE4671">
      <w:pPr>
        <w:tabs>
          <w:tab w:val="right" w:leader="dot" w:pos="9639"/>
        </w:tabs>
        <w:spacing w:line="360" w:lineRule="auto"/>
        <w:ind w:firstLine="709"/>
      </w:pPr>
      <w:r w:rsidRPr="008D27C7">
        <w:t>Перечень сокращений и обозначений</w:t>
      </w:r>
      <w:r>
        <w:tab/>
        <w:t>3</w:t>
      </w:r>
    </w:p>
    <w:p w14:paraId="7B089A03" w14:textId="77777777" w:rsidR="00FE4671" w:rsidRPr="008D27C7" w:rsidRDefault="00FE4671" w:rsidP="00FE4671">
      <w:pPr>
        <w:tabs>
          <w:tab w:val="right" w:leader="dot" w:pos="9639"/>
        </w:tabs>
        <w:spacing w:line="360" w:lineRule="auto"/>
        <w:ind w:firstLine="709"/>
      </w:pPr>
      <w:r w:rsidRPr="008D27C7">
        <w:t>Введение</w:t>
      </w:r>
      <w:r>
        <w:tab/>
        <w:t>4</w:t>
      </w:r>
    </w:p>
    <w:p w14:paraId="14095FD3" w14:textId="012E0C2F" w:rsidR="00FE4671" w:rsidRDefault="00FE4671" w:rsidP="00FE4671">
      <w:pPr>
        <w:tabs>
          <w:tab w:val="right" w:leader="dot" w:pos="9639"/>
        </w:tabs>
        <w:spacing w:line="360" w:lineRule="auto"/>
        <w:ind w:firstLine="709"/>
      </w:pPr>
      <w:r w:rsidRPr="008D27C7">
        <w:t xml:space="preserve">1 </w:t>
      </w:r>
      <w:r w:rsidR="007B150C">
        <w:t>Анализ и разработка</w:t>
      </w:r>
      <w:r w:rsidRPr="008D27C7">
        <w:t xml:space="preserve"> требований</w:t>
      </w:r>
      <w:r>
        <w:tab/>
        <w:t>6</w:t>
      </w:r>
    </w:p>
    <w:p w14:paraId="46ADE982" w14:textId="77777777" w:rsidR="00FE4671" w:rsidRPr="00EA6F88" w:rsidRDefault="00FE4671" w:rsidP="00FE4671">
      <w:pPr>
        <w:tabs>
          <w:tab w:val="right" w:leader="dot" w:pos="9639"/>
        </w:tabs>
        <w:spacing w:line="360" w:lineRule="auto"/>
        <w:ind w:firstLine="992"/>
      </w:pPr>
      <w:r w:rsidRPr="008D27C7">
        <w:t>1.1 Назначение и область применения</w:t>
      </w:r>
      <w:r>
        <w:tab/>
      </w:r>
      <w:r w:rsidRPr="00EA6F88">
        <w:t>6</w:t>
      </w:r>
    </w:p>
    <w:p w14:paraId="18E4017C" w14:textId="77777777" w:rsidR="00FE4671" w:rsidRPr="00EA6F88" w:rsidRDefault="00FE4671" w:rsidP="00FE4671">
      <w:pPr>
        <w:tabs>
          <w:tab w:val="right" w:leader="dot" w:pos="9639"/>
        </w:tabs>
        <w:spacing w:line="360" w:lineRule="auto"/>
        <w:ind w:firstLine="992"/>
      </w:pPr>
      <w:r w:rsidRPr="008D27C7">
        <w:t>1.2 Постановка задачи</w:t>
      </w:r>
      <w:r>
        <w:tab/>
      </w:r>
      <w:r w:rsidRPr="00EA6F88">
        <w:t>6</w:t>
      </w:r>
    </w:p>
    <w:p w14:paraId="7E19C30A" w14:textId="62E5FAD8" w:rsidR="00FE4671" w:rsidRPr="008D27C7" w:rsidRDefault="00FE4671" w:rsidP="00FE4671">
      <w:pPr>
        <w:tabs>
          <w:tab w:val="right" w:leader="dot" w:pos="9639"/>
        </w:tabs>
        <w:spacing w:line="360" w:lineRule="auto"/>
        <w:ind w:firstLine="992"/>
      </w:pPr>
      <w:r w:rsidRPr="008D27C7">
        <w:t>1.3 Выбор состава программных и технических</w:t>
      </w:r>
      <w:r>
        <w:t xml:space="preserve"> с</w:t>
      </w:r>
      <w:r w:rsidRPr="008D27C7">
        <w:t>редств</w:t>
      </w:r>
      <w:r>
        <w:tab/>
      </w:r>
      <w:r w:rsidR="009236C5">
        <w:t>7</w:t>
      </w:r>
    </w:p>
    <w:p w14:paraId="3D5C6466" w14:textId="61436674" w:rsidR="00FE4671" w:rsidRDefault="00FE4671" w:rsidP="00FE4671">
      <w:pPr>
        <w:tabs>
          <w:tab w:val="right" w:leader="dot" w:pos="9639"/>
        </w:tabs>
        <w:spacing w:line="360" w:lineRule="auto"/>
        <w:ind w:firstLine="709"/>
      </w:pPr>
      <w:r w:rsidRPr="008D27C7">
        <w:t xml:space="preserve">2 </w:t>
      </w:r>
      <w:r w:rsidRPr="00E24DBC">
        <w:t xml:space="preserve">Проектирование </w:t>
      </w:r>
      <w:r w:rsidR="008D41C2">
        <w:t>программного обеспечения</w:t>
      </w:r>
      <w:r>
        <w:tab/>
      </w:r>
      <w:r w:rsidR="0024228D">
        <w:t>9</w:t>
      </w:r>
    </w:p>
    <w:p w14:paraId="1C846A02" w14:textId="301FA634" w:rsidR="00FE4671" w:rsidRPr="00124BC0" w:rsidRDefault="00FE4671" w:rsidP="00FE4671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2.1 </w:t>
      </w:r>
      <w:r w:rsidRPr="00E24DBC">
        <w:t>Проектирование интерфейса пользователя</w:t>
      </w:r>
      <w:r>
        <w:tab/>
      </w:r>
      <w:r w:rsidR="0024228D">
        <w:t>9</w:t>
      </w:r>
    </w:p>
    <w:p w14:paraId="1EE3971C" w14:textId="5C5BAB17" w:rsidR="00FE4671" w:rsidRPr="008D27C7" w:rsidRDefault="00FE4671" w:rsidP="00FE4671">
      <w:pPr>
        <w:tabs>
          <w:tab w:val="right" w:leader="dot" w:pos="9639"/>
        </w:tabs>
        <w:spacing w:line="360" w:lineRule="auto"/>
        <w:ind w:firstLine="992"/>
      </w:pPr>
      <w:r w:rsidRPr="00124BC0">
        <w:t>2.</w:t>
      </w:r>
      <w:r>
        <w:t>2</w:t>
      </w:r>
      <w:r w:rsidRPr="00124BC0">
        <w:t xml:space="preserve"> </w:t>
      </w:r>
      <w:r w:rsidRPr="00E24DBC">
        <w:t>Разработка архитектуры программного обеспечения</w:t>
      </w:r>
      <w:r>
        <w:tab/>
      </w:r>
      <w:r w:rsidR="00F92A68">
        <w:t>10</w:t>
      </w:r>
    </w:p>
    <w:p w14:paraId="1C28D27C" w14:textId="11B749C3" w:rsidR="00FE4671" w:rsidRPr="008D27C7" w:rsidRDefault="00FE4671" w:rsidP="00FE4671">
      <w:pPr>
        <w:tabs>
          <w:tab w:val="right" w:leader="dot" w:pos="9639"/>
        </w:tabs>
        <w:spacing w:line="360" w:lineRule="auto"/>
        <w:ind w:firstLine="992"/>
      </w:pPr>
      <w:r w:rsidRPr="00124BC0">
        <w:t>2.</w:t>
      </w:r>
      <w:r>
        <w:t>3</w:t>
      </w:r>
      <w:r w:rsidRPr="00124BC0">
        <w:t xml:space="preserve"> </w:t>
      </w:r>
      <w:r w:rsidRPr="00E24DBC">
        <w:t xml:space="preserve">Проектирование </w:t>
      </w:r>
      <w:r w:rsidR="007E5ABF">
        <w:t>базы данных</w:t>
      </w:r>
      <w:r>
        <w:tab/>
      </w:r>
      <w:r w:rsidR="00F92A68">
        <w:t>10</w:t>
      </w:r>
    </w:p>
    <w:p w14:paraId="651F9332" w14:textId="49589977" w:rsidR="00FE4671" w:rsidRPr="008D27C7" w:rsidRDefault="00FE4671" w:rsidP="00FE4671">
      <w:pPr>
        <w:tabs>
          <w:tab w:val="right" w:leader="dot" w:pos="9639"/>
        </w:tabs>
        <w:spacing w:line="360" w:lineRule="auto"/>
        <w:ind w:firstLine="709"/>
      </w:pPr>
      <w:r w:rsidRPr="008D27C7">
        <w:t xml:space="preserve">3 </w:t>
      </w:r>
      <w:r w:rsidRPr="00E24DBC">
        <w:t xml:space="preserve">Разработка и интеграция модулей </w:t>
      </w:r>
      <w:r w:rsidR="008D41C2">
        <w:t>программного обеспечения</w:t>
      </w:r>
      <w:r>
        <w:tab/>
      </w:r>
      <w:r w:rsidR="005A53A1">
        <w:t>12</w:t>
      </w:r>
    </w:p>
    <w:p w14:paraId="075ECF31" w14:textId="7A41B8BF" w:rsidR="00FE4671" w:rsidRPr="00124BC0" w:rsidRDefault="00FE4671" w:rsidP="00FE4671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3.1 </w:t>
      </w:r>
      <w:r w:rsidRPr="00E24DBC">
        <w:t xml:space="preserve">Разработка </w:t>
      </w:r>
      <w:r>
        <w:t xml:space="preserve">программных </w:t>
      </w:r>
      <w:r w:rsidRPr="00E24DBC">
        <w:t>модулей</w:t>
      </w:r>
      <w:r>
        <w:tab/>
      </w:r>
      <w:r w:rsidR="005A53A1">
        <w:t>12</w:t>
      </w:r>
    </w:p>
    <w:p w14:paraId="5B3F3F19" w14:textId="7A1C3FE7" w:rsidR="00FE4671" w:rsidRPr="00124BC0" w:rsidRDefault="00FE4671" w:rsidP="00FE4671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3.2 </w:t>
      </w:r>
      <w:r w:rsidRPr="00E24DBC">
        <w:t>Реализация интерфейса пользователя</w:t>
      </w:r>
      <w:r>
        <w:tab/>
      </w:r>
      <w:r w:rsidR="005A53A1">
        <w:t>1</w:t>
      </w:r>
      <w:r w:rsidR="00FE1A39">
        <w:t>2</w:t>
      </w:r>
    </w:p>
    <w:p w14:paraId="24649A0B" w14:textId="099CAC61" w:rsidR="00FE4671" w:rsidRPr="00124BC0" w:rsidRDefault="00FE4671" w:rsidP="00FE4671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3.3 </w:t>
      </w:r>
      <w:r w:rsidRPr="00E24DBC">
        <w:t>Разграничение прав доступа пользователей</w:t>
      </w:r>
      <w:r>
        <w:tab/>
      </w:r>
      <w:r w:rsidR="00BC78CA">
        <w:t>15</w:t>
      </w:r>
    </w:p>
    <w:p w14:paraId="42766A6B" w14:textId="3EB6D01F" w:rsidR="00FE4671" w:rsidRDefault="00FE4671" w:rsidP="00FE4671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3.4 </w:t>
      </w:r>
      <w:r w:rsidRPr="00E24DBC">
        <w:t>Экспорт и импорт данных</w:t>
      </w:r>
      <w:r>
        <w:tab/>
      </w:r>
      <w:r w:rsidR="00BC78CA">
        <w:t>17</w:t>
      </w:r>
    </w:p>
    <w:p w14:paraId="53DD5D37" w14:textId="03439194" w:rsidR="00FE4671" w:rsidRPr="008D27C7" w:rsidRDefault="00FE4671" w:rsidP="00FE4671">
      <w:pPr>
        <w:tabs>
          <w:tab w:val="right" w:leader="dot" w:pos="9639"/>
        </w:tabs>
        <w:spacing w:line="360" w:lineRule="auto"/>
        <w:ind w:firstLine="709"/>
      </w:pPr>
      <w:r w:rsidRPr="008D27C7">
        <w:t xml:space="preserve">4 </w:t>
      </w:r>
      <w:r w:rsidRPr="00E24DBC">
        <w:t xml:space="preserve">Тестирование и отладка </w:t>
      </w:r>
      <w:r w:rsidR="008D41C2">
        <w:t>программного обеспечения</w:t>
      </w:r>
      <w:r>
        <w:tab/>
      </w:r>
      <w:r w:rsidR="002941C5">
        <w:t>21</w:t>
      </w:r>
    </w:p>
    <w:p w14:paraId="6E4DF8B8" w14:textId="2F4DB7ED" w:rsidR="00FE4671" w:rsidRPr="00124BC0" w:rsidRDefault="00FE4671" w:rsidP="00FE4671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4.1 </w:t>
      </w:r>
      <w:r w:rsidRPr="00E24DBC">
        <w:t>Структурное тестирование</w:t>
      </w:r>
      <w:r>
        <w:tab/>
      </w:r>
      <w:r w:rsidR="002941C5">
        <w:t>21</w:t>
      </w:r>
    </w:p>
    <w:p w14:paraId="404BA0B5" w14:textId="3E3086AC" w:rsidR="00FE4671" w:rsidRDefault="00FE4671" w:rsidP="00FE4671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4.2 </w:t>
      </w:r>
      <w:r w:rsidRPr="00E24DBC">
        <w:t>Функциональное тестирование</w:t>
      </w:r>
      <w:r>
        <w:tab/>
      </w:r>
      <w:r w:rsidR="00D31FCC">
        <w:t>22</w:t>
      </w:r>
    </w:p>
    <w:p w14:paraId="30610EF4" w14:textId="41C4FF51" w:rsidR="00FE4671" w:rsidRPr="008D27C7" w:rsidRDefault="00FE4671" w:rsidP="00FE4671">
      <w:pPr>
        <w:tabs>
          <w:tab w:val="right" w:leader="dot" w:pos="9639"/>
        </w:tabs>
        <w:spacing w:line="360" w:lineRule="auto"/>
        <w:ind w:firstLine="709"/>
      </w:pPr>
      <w:r>
        <w:t>5</w:t>
      </w:r>
      <w:r w:rsidRPr="008D27C7">
        <w:t xml:space="preserve"> </w:t>
      </w:r>
      <w:r w:rsidRPr="00E24DBC">
        <w:t>Инструкция по эксплуатации</w:t>
      </w:r>
      <w:r w:rsidRPr="00D92894">
        <w:t xml:space="preserve"> </w:t>
      </w:r>
      <w:r w:rsidR="008D41C2">
        <w:t>программного обеспечения</w:t>
      </w:r>
      <w:r>
        <w:tab/>
      </w:r>
      <w:r w:rsidR="00D6224D">
        <w:t>24</w:t>
      </w:r>
    </w:p>
    <w:p w14:paraId="16878042" w14:textId="3492EC6A" w:rsidR="00FE4671" w:rsidRPr="00124BC0" w:rsidRDefault="00FE4671" w:rsidP="00FE4671">
      <w:pPr>
        <w:tabs>
          <w:tab w:val="right" w:leader="dot" w:pos="9639"/>
        </w:tabs>
        <w:spacing w:line="360" w:lineRule="auto"/>
        <w:ind w:firstLine="992"/>
      </w:pPr>
      <w:r>
        <w:t>5</w:t>
      </w:r>
      <w:r w:rsidRPr="00124BC0">
        <w:t xml:space="preserve">.1 Установка </w:t>
      </w:r>
      <w:r w:rsidR="008D41C2">
        <w:t>программного обеспечения</w:t>
      </w:r>
      <w:r>
        <w:tab/>
      </w:r>
      <w:r w:rsidR="00D6224D">
        <w:t>24</w:t>
      </w:r>
    </w:p>
    <w:p w14:paraId="675020BE" w14:textId="28184B62" w:rsidR="00FE4671" w:rsidRDefault="00FE4671" w:rsidP="00FE4671">
      <w:pPr>
        <w:tabs>
          <w:tab w:val="right" w:leader="dot" w:pos="9639"/>
        </w:tabs>
        <w:spacing w:line="360" w:lineRule="auto"/>
        <w:ind w:firstLine="992"/>
      </w:pPr>
      <w:r>
        <w:t>5</w:t>
      </w:r>
      <w:r w:rsidRPr="00124BC0">
        <w:t>.2 Инструкция по работе</w:t>
      </w:r>
      <w:r>
        <w:tab/>
      </w:r>
      <w:r w:rsidR="00D6224D">
        <w:t>24</w:t>
      </w:r>
    </w:p>
    <w:p w14:paraId="0804FEC8" w14:textId="702CDA29" w:rsidR="00FE4671" w:rsidRPr="008D27C7" w:rsidRDefault="00FE4671" w:rsidP="00FE4671">
      <w:pPr>
        <w:tabs>
          <w:tab w:val="right" w:leader="dot" w:pos="9639"/>
        </w:tabs>
        <w:spacing w:line="360" w:lineRule="auto"/>
        <w:ind w:firstLine="709"/>
      </w:pPr>
      <w:r w:rsidRPr="008D27C7">
        <w:t>Заключение</w:t>
      </w:r>
      <w:r>
        <w:tab/>
      </w:r>
      <w:r w:rsidR="00244D4D">
        <w:t>29</w:t>
      </w:r>
    </w:p>
    <w:p w14:paraId="42AEE565" w14:textId="77777777" w:rsidR="00FE4671" w:rsidRPr="001A11F9" w:rsidRDefault="00FE4671" w:rsidP="00FE4671">
      <w:pPr>
        <w:tabs>
          <w:tab w:val="right" w:leader="dot" w:pos="9639"/>
        </w:tabs>
        <w:spacing w:line="360" w:lineRule="auto"/>
        <w:ind w:firstLine="709"/>
      </w:pPr>
      <w:r w:rsidRPr="008D27C7">
        <w:t>Список использованных источников</w:t>
      </w:r>
      <w:r>
        <w:tab/>
      </w:r>
      <w:r w:rsidRPr="001A11F9">
        <w:t>30</w:t>
      </w:r>
    </w:p>
    <w:p w14:paraId="21A2823E" w14:textId="4C6564E7" w:rsidR="008532F7" w:rsidRPr="008532F7" w:rsidRDefault="00FE4671" w:rsidP="00252E98">
      <w:pPr>
        <w:spacing w:after="200" w:line="276" w:lineRule="auto"/>
      </w:pPr>
      <w:r>
        <w:br w:type="page"/>
      </w:r>
    </w:p>
    <w:p w14:paraId="726B56F1" w14:textId="77777777" w:rsidR="00800364" w:rsidRDefault="00800364" w:rsidP="00800364">
      <w:pPr>
        <w:pStyle w:val="a8"/>
      </w:pPr>
      <w:bookmarkStart w:id="0" w:name="_Toc194696990"/>
      <w:r>
        <w:lastRenderedPageBreak/>
        <w:t>Перечень сокращений и обозначений</w:t>
      </w:r>
      <w:bookmarkEnd w:id="0"/>
    </w:p>
    <w:p w14:paraId="1AF35443" w14:textId="0C4C90E9" w:rsidR="006D0C39" w:rsidRDefault="006D0C39" w:rsidP="006D0C39">
      <w:pPr>
        <w:pStyle w:val="a4"/>
      </w:pPr>
      <w:r w:rsidRPr="006D0C39">
        <w:t xml:space="preserve">В настоящем </w:t>
      </w:r>
      <w:r w:rsidR="0030134C">
        <w:t>курсовом проекте</w:t>
      </w:r>
      <w:r w:rsidRPr="006D0C39">
        <w:t xml:space="preserve"> применяются следующие сокращения и обозначения:</w:t>
      </w:r>
    </w:p>
    <w:p w14:paraId="501D10AF" w14:textId="77777777" w:rsidR="000F4B02" w:rsidRDefault="000F4B02" w:rsidP="0017381F">
      <w:pPr>
        <w:pStyle w:val="a4"/>
      </w:pPr>
      <w:r>
        <w:t>БД</w:t>
      </w:r>
      <w:r w:rsidRPr="008532F7">
        <w:t xml:space="preserve"> – </w:t>
      </w:r>
      <w:r>
        <w:t>база данных</w:t>
      </w:r>
    </w:p>
    <w:p w14:paraId="0615F5C6" w14:textId="77777777" w:rsidR="000F4B02" w:rsidRPr="00135E20" w:rsidRDefault="000F4B02" w:rsidP="008532F7">
      <w:pPr>
        <w:pStyle w:val="a4"/>
      </w:pPr>
      <w:r w:rsidRPr="008532F7">
        <w:t>ПК – персональный компьютер</w:t>
      </w:r>
    </w:p>
    <w:p w14:paraId="13826B7F" w14:textId="77777777" w:rsidR="000F4B02" w:rsidRDefault="000F4B02" w:rsidP="008532F7">
      <w:pPr>
        <w:pStyle w:val="a4"/>
      </w:pPr>
      <w:r w:rsidRPr="008532F7">
        <w:t>ПО – программное обеспечение</w:t>
      </w:r>
    </w:p>
    <w:p w14:paraId="4D26E3FC" w14:textId="75AA4370" w:rsidR="008532F7" w:rsidRDefault="000F4B02" w:rsidP="008532F7">
      <w:pPr>
        <w:pStyle w:val="a4"/>
      </w:pPr>
      <w:r>
        <w:t xml:space="preserve">СУБД </w:t>
      </w:r>
      <w:r w:rsidRPr="008532F7">
        <w:t>–</w:t>
      </w:r>
      <w:r>
        <w:t xml:space="preserve"> система управления базами данных</w:t>
      </w:r>
    </w:p>
    <w:p w14:paraId="1FEA0944" w14:textId="77777777" w:rsidR="000F4B02" w:rsidRPr="009236C5" w:rsidRDefault="000F4B02" w:rsidP="008532F7">
      <w:pPr>
        <w:pStyle w:val="a4"/>
      </w:pPr>
    </w:p>
    <w:p w14:paraId="59CED338" w14:textId="77FBD4BC" w:rsidR="0060477D" w:rsidRDefault="0060477D" w:rsidP="008532F7">
      <w:pPr>
        <w:pStyle w:val="a4"/>
      </w:pPr>
      <w:r>
        <w:rPr>
          <w:lang w:val="en-US"/>
        </w:rPr>
        <w:t>ERD</w:t>
      </w:r>
      <w:r w:rsidRPr="00424C26">
        <w:t xml:space="preserve"> – </w:t>
      </w:r>
      <w:r>
        <w:t>диаграмма «сущность-связь»</w:t>
      </w:r>
    </w:p>
    <w:p w14:paraId="131D29D5" w14:textId="17DBB0A1" w:rsidR="0060477D" w:rsidRDefault="0060477D" w:rsidP="008532F7">
      <w:pPr>
        <w:pStyle w:val="a4"/>
      </w:pPr>
      <w:r>
        <w:t>М</w:t>
      </w:r>
      <w:r>
        <w:rPr>
          <w:lang w:val="en-US"/>
        </w:rPr>
        <w:t>VVM</w:t>
      </w:r>
      <w:r w:rsidRPr="00700C16">
        <w:t xml:space="preserve"> – </w:t>
      </w:r>
      <w:r>
        <w:t>модель–представление–модель представления</w:t>
      </w:r>
      <w:r>
        <w:tab/>
      </w:r>
    </w:p>
    <w:p w14:paraId="6E89F13E" w14:textId="77777777" w:rsidR="0060477D" w:rsidRPr="00424C26" w:rsidRDefault="0060477D" w:rsidP="008532F7">
      <w:pPr>
        <w:pStyle w:val="a4"/>
      </w:pPr>
      <w:r>
        <w:rPr>
          <w:lang w:val="en-US"/>
        </w:rPr>
        <w:t>ORM</w:t>
      </w:r>
      <w:r>
        <w:t xml:space="preserve"> – объектно-реляционное отображение</w:t>
      </w:r>
    </w:p>
    <w:p w14:paraId="3CF8D8ED" w14:textId="77777777" w:rsidR="0060477D" w:rsidRPr="000F4B02" w:rsidRDefault="0060477D" w:rsidP="008532F7">
      <w:pPr>
        <w:pStyle w:val="a4"/>
      </w:pPr>
      <w:r>
        <w:rPr>
          <w:color w:val="000000"/>
          <w:sz w:val="27"/>
          <w:szCs w:val="27"/>
        </w:rPr>
        <w:t>SQL – язык структурированных запросов</w:t>
      </w:r>
    </w:p>
    <w:p w14:paraId="31A6CA40" w14:textId="77777777" w:rsidR="0060477D" w:rsidRPr="00700C16" w:rsidRDefault="0060477D" w:rsidP="008532F7">
      <w:pPr>
        <w:pStyle w:val="a4"/>
      </w:pPr>
      <w:r w:rsidRPr="008532F7">
        <w:rPr>
          <w:lang w:val="en-US"/>
        </w:rPr>
        <w:t>WPF</w:t>
      </w:r>
      <w:r w:rsidRPr="00700C16">
        <w:t xml:space="preserve"> – </w:t>
      </w:r>
      <w:r>
        <w:t>платформа представления Windows</w:t>
      </w:r>
    </w:p>
    <w:p w14:paraId="426139F2" w14:textId="6CAA5DA3" w:rsidR="00CB5F04" w:rsidRPr="00700C16" w:rsidRDefault="0060477D" w:rsidP="008532F7">
      <w:pPr>
        <w:pStyle w:val="a4"/>
      </w:pPr>
      <w:r w:rsidRPr="000F4B02">
        <w:rPr>
          <w:lang w:val="en-US" w:eastAsia="ru-RU"/>
        </w:rPr>
        <w:t>XAML</w:t>
      </w:r>
      <w:r>
        <w:rPr>
          <w:lang w:eastAsia="ru-RU"/>
        </w:rPr>
        <w:t xml:space="preserve"> </w:t>
      </w:r>
      <w:r>
        <w:t>–</w:t>
      </w:r>
      <w:r w:rsidRPr="00700C16">
        <w:t xml:space="preserve"> </w:t>
      </w:r>
      <w:r>
        <w:t>расширяемый язык разметки приложений</w:t>
      </w:r>
    </w:p>
    <w:p w14:paraId="26F8C02C" w14:textId="77777777" w:rsidR="00CB5F04" w:rsidRPr="00700C16" w:rsidRDefault="00CB5F04" w:rsidP="008532F7">
      <w:pPr>
        <w:pStyle w:val="a4"/>
      </w:pPr>
    </w:p>
    <w:p w14:paraId="64A3EDE9" w14:textId="4D012639" w:rsidR="004628FE" w:rsidRDefault="004628FE" w:rsidP="004628FE">
      <w:pPr>
        <w:pStyle w:val="a8"/>
      </w:pPr>
      <w:r>
        <w:lastRenderedPageBreak/>
        <w:t>Введение</w:t>
      </w:r>
    </w:p>
    <w:p w14:paraId="43D45584" w14:textId="5687E533" w:rsidR="0074176F" w:rsidRDefault="0074176F" w:rsidP="0074176F">
      <w:pPr>
        <w:pStyle w:val="a4"/>
      </w:pPr>
      <w:r>
        <w:t>Настольные образовательные приложения являются востребованной технологией в современном учебном процессе, выступая важным инструментом взаимодействия студентов и преподавателей, обеспечивая удобный доступ к учебным материалам и возможность проверки усвоенных знаний. В условиях цифровизации образования такие приложения играют ключевую роль в повышении эффективности обучения, систематизации информации и организации контроля знаний. Развитие информационных технологий и рост потребности в качественных образовательных ресурсах создают необходимость разработки решений, которые позволяют студентам изучать материал в удобной форме, а преподавателям – эффективно организовывать и контролировать учебный процесс.</w:t>
      </w:r>
    </w:p>
    <w:p w14:paraId="3B94AC3D" w14:textId="39D90B01" w:rsidR="0074176F" w:rsidRDefault="0074176F" w:rsidP="0074176F">
      <w:pPr>
        <w:pStyle w:val="a4"/>
      </w:pPr>
      <w:r>
        <w:t>Таким образом, разработка оконного приложения для изучения разделов «Синтаксис» и «Пунктуация» представляет собой стратегически важный проект, направленный на повышение эффективности образовательного процесса в колледжах и филологических образовательных учреждениях. Внедрение такого программного обеспечения позволит студентам получать структурированный доступ к учебным материалам, закреплять знания с помощью тестовых заданий и облегчить работу преподавателей по контролю успеваемости.</w:t>
      </w:r>
    </w:p>
    <w:p w14:paraId="62C85105" w14:textId="74C4608B" w:rsidR="0074176F" w:rsidRDefault="0074176F" w:rsidP="0074176F">
      <w:pPr>
        <w:pStyle w:val="a4"/>
      </w:pPr>
      <w:r>
        <w:t xml:space="preserve">Актуальность разрабатываемого курсового проекта заключается в </w:t>
      </w:r>
      <w:r w:rsidR="00135E20">
        <w:t>помощи в</w:t>
      </w:r>
      <w:r>
        <w:t xml:space="preserve"> усвоени</w:t>
      </w:r>
      <w:r w:rsidR="00BE75E6">
        <w:t xml:space="preserve">и </w:t>
      </w:r>
      <w:r>
        <w:t>учебного материала, решении проблемы систематизации знаний, автоматизации процесса предоставления учебной информации и обеспечении пользователя удобными инструментами для изучения и проверки знаний.</w:t>
      </w:r>
    </w:p>
    <w:p w14:paraId="208E48CD" w14:textId="77777777" w:rsidR="0074176F" w:rsidRDefault="0074176F" w:rsidP="00504287">
      <w:pPr>
        <w:pStyle w:val="a4"/>
      </w:pPr>
      <w:r>
        <w:t xml:space="preserve">Целью курсового проектирования является разработка обучающей программы, которая предоставляет доступ к учебным материалам по разделам «Синтаксис» и «Пунктуация», позволяет проходить тестовые задания для </w:t>
      </w:r>
      <w:r>
        <w:lastRenderedPageBreak/>
        <w:t>проверки усвоенного материала и предоставляет преподавателям современные средства для контроля успеваемости.</w:t>
      </w:r>
    </w:p>
    <w:p w14:paraId="7642686A" w14:textId="37E32850" w:rsidR="00360643" w:rsidRDefault="00504287" w:rsidP="00504287">
      <w:pPr>
        <w:pStyle w:val="a4"/>
      </w:pPr>
      <w:r>
        <w:t>Для достижения поставленной цели требуется решить следующие задачи:</w:t>
      </w:r>
    </w:p>
    <w:p w14:paraId="647CD63B" w14:textId="2533052C" w:rsidR="00360643" w:rsidRDefault="00360643" w:rsidP="00360643">
      <w:pPr>
        <w:pStyle w:val="a2"/>
      </w:pPr>
      <w:r>
        <w:t>проанализировать предметную область;</w:t>
      </w:r>
    </w:p>
    <w:p w14:paraId="243379C4" w14:textId="0A8C162D" w:rsidR="00360643" w:rsidRPr="00DA5B1D" w:rsidRDefault="00360643" w:rsidP="00360643">
      <w:pPr>
        <w:pStyle w:val="a2"/>
      </w:pPr>
      <w:r>
        <w:t xml:space="preserve">определить </w:t>
      </w:r>
      <w:r w:rsidR="008507FF">
        <w:t xml:space="preserve">функциональные </w:t>
      </w:r>
      <w:r>
        <w:t>требования к разрабатываемому программному средству</w:t>
      </w:r>
      <w:r w:rsidRPr="00C94DD6">
        <w:t>;</w:t>
      </w:r>
    </w:p>
    <w:p w14:paraId="65D30FFE" w14:textId="24C56E73" w:rsidR="00360643" w:rsidRDefault="00C94DD6" w:rsidP="00360643">
      <w:pPr>
        <w:pStyle w:val="a2"/>
      </w:pPr>
      <w:r>
        <w:t xml:space="preserve">спроектировать структуру </w:t>
      </w:r>
      <w:r w:rsidR="0017381F">
        <w:t>БД</w:t>
      </w:r>
      <w:r w:rsidR="00D556E7">
        <w:t xml:space="preserve"> для предметной области</w:t>
      </w:r>
      <w:r w:rsidR="00360643" w:rsidRPr="00527363">
        <w:t>;</w:t>
      </w:r>
    </w:p>
    <w:p w14:paraId="3C0E9D04" w14:textId="51D54EF0" w:rsidR="00F9465E" w:rsidRDefault="00F9465E" w:rsidP="00360643">
      <w:pPr>
        <w:pStyle w:val="a2"/>
      </w:pPr>
      <w:r>
        <w:t xml:space="preserve">разработать </w:t>
      </w:r>
      <w:r w:rsidR="0017381F">
        <w:t xml:space="preserve">БД </w:t>
      </w:r>
      <w:r>
        <w:t>для хранения информации о пользователях, тестах</w:t>
      </w:r>
      <w:r w:rsidR="000F434E">
        <w:t>, результат</w:t>
      </w:r>
      <w:r w:rsidR="00EE326B">
        <w:t>ах</w:t>
      </w:r>
      <w:r w:rsidR="000F434E">
        <w:t xml:space="preserve"> тестов </w:t>
      </w:r>
      <w:r>
        <w:t>и лекционных материал</w:t>
      </w:r>
      <w:r w:rsidR="003F1C71">
        <w:t>ах</w:t>
      </w:r>
      <w:r w:rsidR="0050406D" w:rsidRPr="0050406D">
        <w:t>;</w:t>
      </w:r>
    </w:p>
    <w:p w14:paraId="6D198186" w14:textId="2E82C9DC" w:rsidR="00360643" w:rsidRDefault="00175192" w:rsidP="00360643">
      <w:pPr>
        <w:pStyle w:val="a2"/>
      </w:pPr>
      <w:r>
        <w:t xml:space="preserve">разработать </w:t>
      </w:r>
      <w:r w:rsidR="008507FF">
        <w:t xml:space="preserve">десктопное приложение с </w:t>
      </w:r>
      <w:r>
        <w:t>интуитивно понятны</w:t>
      </w:r>
      <w:r w:rsidR="008507FF">
        <w:t>м</w:t>
      </w:r>
      <w:r>
        <w:t xml:space="preserve"> пользовательски</w:t>
      </w:r>
      <w:r w:rsidR="008507FF">
        <w:t>м</w:t>
      </w:r>
      <w:r>
        <w:t xml:space="preserve"> интерфейс</w:t>
      </w:r>
      <w:r w:rsidR="008507FF">
        <w:t>ом</w:t>
      </w:r>
      <w:r w:rsidR="00360643" w:rsidRPr="00527363">
        <w:t>;</w:t>
      </w:r>
    </w:p>
    <w:p w14:paraId="57D3AEC0" w14:textId="501CFBD8" w:rsidR="004C0BF6" w:rsidRPr="004429A1" w:rsidRDefault="004C0BF6" w:rsidP="00360643">
      <w:pPr>
        <w:pStyle w:val="a2"/>
      </w:pPr>
      <w:r w:rsidRPr="006D1AD5">
        <w:rPr>
          <w:rFonts w:cs="Times New Roman"/>
          <w:szCs w:val="28"/>
        </w:rPr>
        <w:t>реализовать разграничение прав доступа пользователей</w:t>
      </w:r>
      <w:r w:rsidRPr="004C0BF6">
        <w:rPr>
          <w:rFonts w:cs="Times New Roman"/>
          <w:szCs w:val="28"/>
        </w:rPr>
        <w:t>;</w:t>
      </w:r>
    </w:p>
    <w:p w14:paraId="2F3EBF97" w14:textId="76FD9FFF" w:rsidR="008507FF" w:rsidRDefault="008A4BCB" w:rsidP="00215098">
      <w:pPr>
        <w:pStyle w:val="a2"/>
      </w:pPr>
      <w:r>
        <w:t>провести тестирование</w:t>
      </w:r>
      <w:r w:rsidR="008507FF">
        <w:t xml:space="preserve"> и отладку</w:t>
      </w:r>
      <w:r>
        <w:t xml:space="preserve"> разработанного программного продукта</w:t>
      </w:r>
      <w:r w:rsidR="002847D1" w:rsidRPr="002847D1">
        <w:t>;</w:t>
      </w:r>
    </w:p>
    <w:p w14:paraId="66CCF95B" w14:textId="61AA0C6A" w:rsidR="002847D1" w:rsidRDefault="002847D1" w:rsidP="00215098">
      <w:pPr>
        <w:pStyle w:val="a2"/>
      </w:pPr>
      <w:r>
        <w:t>разработать эксплуатационную документацию.</w:t>
      </w:r>
    </w:p>
    <w:p w14:paraId="2A48436D" w14:textId="51787655" w:rsidR="001E1109" w:rsidRDefault="004F04A1" w:rsidP="00504287">
      <w:pPr>
        <w:pStyle w:val="a4"/>
      </w:pPr>
      <w:r w:rsidRPr="004F04A1">
        <w:t>Реализация указанных задач позволит создать удобный инструмент, который помогает организовать учебный процесс, делает изучение материала более структурированным и обеспечивает эффективный контроль усвоенных знаний.</w:t>
      </w:r>
      <w:r w:rsidR="0009730E">
        <w:t xml:space="preserve"> </w:t>
      </w:r>
    </w:p>
    <w:p w14:paraId="74086422" w14:textId="0719112C" w:rsidR="004628FE" w:rsidRPr="001F12C3" w:rsidRDefault="004D50AC" w:rsidP="004D50AC">
      <w:pPr>
        <w:spacing w:after="160" w:line="259" w:lineRule="auto"/>
        <w:jc w:val="left"/>
      </w:pPr>
      <w:r>
        <w:br w:type="page"/>
      </w:r>
    </w:p>
    <w:p w14:paraId="00F66477" w14:textId="5FF47F45" w:rsidR="004628FE" w:rsidRDefault="00C71557" w:rsidP="004628FE">
      <w:pPr>
        <w:pStyle w:val="1"/>
      </w:pPr>
      <w:bookmarkStart w:id="1" w:name="_Toc214268614"/>
      <w:r>
        <w:lastRenderedPageBreak/>
        <w:t>Анализ и разработка</w:t>
      </w:r>
      <w:r w:rsidRPr="008D27C7">
        <w:t xml:space="preserve"> </w:t>
      </w:r>
      <w:r w:rsidR="004628FE">
        <w:t>требований</w:t>
      </w:r>
      <w:bookmarkEnd w:id="1"/>
      <w:r w:rsidR="00312E82">
        <w:tab/>
      </w:r>
    </w:p>
    <w:p w14:paraId="0778E34E" w14:textId="77777777" w:rsidR="004628FE" w:rsidRDefault="004628FE" w:rsidP="004628FE">
      <w:pPr>
        <w:pStyle w:val="20"/>
      </w:pPr>
      <w:bookmarkStart w:id="2" w:name="_Toc214268615"/>
      <w:r>
        <w:t>Назначение и область применения</w:t>
      </w:r>
      <w:bookmarkEnd w:id="2"/>
    </w:p>
    <w:p w14:paraId="0DBD302B" w14:textId="77777777" w:rsidR="00176F8C" w:rsidRPr="00176F8C" w:rsidRDefault="00176F8C" w:rsidP="00176F8C">
      <w:pPr>
        <w:pStyle w:val="14"/>
        <w:numPr>
          <w:ilvl w:val="0"/>
          <w:numId w:val="0"/>
        </w:numPr>
        <w:spacing w:line="360" w:lineRule="auto"/>
        <w:ind w:firstLine="709"/>
      </w:pPr>
      <w:bookmarkStart w:id="3" w:name="_Toc214268616"/>
      <w:r w:rsidRPr="00176F8C">
        <w:t>Назначение разрабатываемого ПО заключается в предоставлении возможности изучения лекционных материалов по разделам «Синтаксис» и «Пунктуация» и прохождения тестов для закрепления пройденного материала.</w:t>
      </w:r>
    </w:p>
    <w:p w14:paraId="2DEDA32F" w14:textId="5F8C7E97" w:rsidR="00176F8C" w:rsidRPr="00176F8C" w:rsidRDefault="00176F8C" w:rsidP="00176F8C">
      <w:pPr>
        <w:pStyle w:val="14"/>
        <w:numPr>
          <w:ilvl w:val="0"/>
          <w:numId w:val="0"/>
        </w:numPr>
        <w:spacing w:line="360" w:lineRule="auto"/>
        <w:ind w:firstLine="709"/>
      </w:pPr>
      <w:r w:rsidRPr="00176F8C">
        <w:t xml:space="preserve">ПО предназначено для использования в колледжах и филологических </w:t>
      </w:r>
      <w:r w:rsidR="00FD2682">
        <w:t>образовательных учреждениях</w:t>
      </w:r>
      <w:r w:rsidRPr="00176F8C">
        <w:t>.</w:t>
      </w:r>
    </w:p>
    <w:p w14:paraId="109A1972" w14:textId="77777777" w:rsidR="00176F8C" w:rsidRDefault="00176F8C" w:rsidP="00176F8C">
      <w:pPr>
        <w:pStyle w:val="14"/>
        <w:numPr>
          <w:ilvl w:val="0"/>
          <w:numId w:val="0"/>
        </w:numPr>
        <w:spacing w:line="360" w:lineRule="auto"/>
        <w:ind w:firstLine="709"/>
      </w:pPr>
      <w:r w:rsidRPr="00176F8C">
        <w:t>Основными категориями пользователей ПО будут студенты и преподаватели русского языка.</w:t>
      </w:r>
    </w:p>
    <w:p w14:paraId="711AC129" w14:textId="77777777" w:rsidR="004628FE" w:rsidRDefault="004628FE" w:rsidP="004628FE">
      <w:pPr>
        <w:pStyle w:val="20"/>
      </w:pPr>
      <w:r>
        <w:t>Постановка задачи</w:t>
      </w:r>
      <w:bookmarkEnd w:id="3"/>
    </w:p>
    <w:p w14:paraId="2A714818" w14:textId="422CEF68" w:rsidR="004628FE" w:rsidRDefault="004628FE" w:rsidP="004628FE">
      <w:pPr>
        <w:pStyle w:val="a4"/>
      </w:pPr>
      <w:r>
        <w:t xml:space="preserve">Необходимо разработать </w:t>
      </w:r>
      <w:r w:rsidR="0024041A">
        <w:t>ПО</w:t>
      </w:r>
      <w:r w:rsidRPr="00DA5B1D">
        <w:t xml:space="preserve">, </w:t>
      </w:r>
      <w:r>
        <w:t>предоставляющее доступ к следующей функциональности</w:t>
      </w:r>
      <w:r w:rsidRPr="00DA5B1D">
        <w:t>:</w:t>
      </w:r>
    </w:p>
    <w:p w14:paraId="56E7807B" w14:textId="77777777" w:rsidR="004628FE" w:rsidRDefault="004628FE" w:rsidP="004628FE">
      <w:pPr>
        <w:pStyle w:val="a2"/>
      </w:pPr>
      <w:r>
        <w:t>авторизация и регистрация пользователей;</w:t>
      </w:r>
    </w:p>
    <w:p w14:paraId="0A38DEA1" w14:textId="066DEDF9" w:rsidR="004628FE" w:rsidRPr="00DA5B1D" w:rsidRDefault="004628FE" w:rsidP="004628FE">
      <w:pPr>
        <w:pStyle w:val="a2"/>
      </w:pPr>
      <w:r>
        <w:t>просмотр</w:t>
      </w:r>
      <w:r w:rsidR="00F8272E">
        <w:t xml:space="preserve"> лекций</w:t>
      </w:r>
      <w:r w:rsidR="00F8272E">
        <w:rPr>
          <w:lang w:val="en-US"/>
        </w:rPr>
        <w:t>;</w:t>
      </w:r>
    </w:p>
    <w:p w14:paraId="42C18833" w14:textId="42409B37" w:rsidR="004628FE" w:rsidRDefault="001C77A4" w:rsidP="004628FE">
      <w:pPr>
        <w:pStyle w:val="a2"/>
      </w:pPr>
      <w:r>
        <w:t>прохождение тестов по темам лекций</w:t>
      </w:r>
      <w:r w:rsidR="004628FE" w:rsidRPr="00527363">
        <w:t>;</w:t>
      </w:r>
    </w:p>
    <w:p w14:paraId="1592F1D5" w14:textId="13E8FB76" w:rsidR="004628FE" w:rsidRPr="004429A1" w:rsidRDefault="004628FE" w:rsidP="004628FE">
      <w:pPr>
        <w:pStyle w:val="a2"/>
      </w:pPr>
      <w:r>
        <w:t>экспорт данных о</w:t>
      </w:r>
      <w:r w:rsidR="00660677">
        <w:t>б</w:t>
      </w:r>
      <w:r>
        <w:t xml:space="preserve"> </w:t>
      </w:r>
      <w:r w:rsidR="00660677">
        <w:t>успеваемости студентов</w:t>
      </w:r>
      <w:r>
        <w:t xml:space="preserve"> в формате </w:t>
      </w:r>
      <w:r w:rsidRPr="004429A1">
        <w:t>*.</w:t>
      </w:r>
      <w:r w:rsidR="00660677">
        <w:rPr>
          <w:lang w:val="en-US"/>
        </w:rPr>
        <w:t>x</w:t>
      </w:r>
      <w:r w:rsidR="00115683">
        <w:rPr>
          <w:lang w:val="en-US"/>
        </w:rPr>
        <w:t>ls</w:t>
      </w:r>
      <w:r w:rsidR="00E416DC">
        <w:rPr>
          <w:lang w:val="en-US"/>
        </w:rPr>
        <w:t>x</w:t>
      </w:r>
      <w:r w:rsidRPr="00527363">
        <w:t>;</w:t>
      </w:r>
    </w:p>
    <w:p w14:paraId="41544209" w14:textId="5D61E6B5" w:rsidR="004628FE" w:rsidRPr="00527363" w:rsidRDefault="004628FE" w:rsidP="004628FE">
      <w:pPr>
        <w:pStyle w:val="a2"/>
      </w:pPr>
      <w:r>
        <w:t xml:space="preserve">фильтрация и сортировка </w:t>
      </w:r>
      <w:r w:rsidR="00603AF4">
        <w:t>результатов тестов</w:t>
      </w:r>
      <w:r w:rsidR="00602CD3">
        <w:t xml:space="preserve"> пользователей</w:t>
      </w:r>
      <w:r w:rsidRPr="002C74A4">
        <w:t>;</w:t>
      </w:r>
    </w:p>
    <w:p w14:paraId="58761BF3" w14:textId="0A47DF4D" w:rsidR="004628FE" w:rsidRPr="0008345D" w:rsidRDefault="004628FE" w:rsidP="004628FE">
      <w:pPr>
        <w:pStyle w:val="a2"/>
      </w:pPr>
      <w:r w:rsidRPr="0008345D">
        <w:t>добавление</w:t>
      </w:r>
      <w:r w:rsidR="00FB695D" w:rsidRPr="0008345D">
        <w:t xml:space="preserve"> и</w:t>
      </w:r>
      <w:r w:rsidRPr="0008345D">
        <w:t xml:space="preserve"> удаление </w:t>
      </w:r>
      <w:r w:rsidR="00FB695D" w:rsidRPr="0008345D">
        <w:t>тестов</w:t>
      </w:r>
      <w:r w:rsidRPr="0008345D">
        <w:t>;</w:t>
      </w:r>
    </w:p>
    <w:p w14:paraId="024E4147" w14:textId="7693FB76" w:rsidR="00AE1DAF" w:rsidRPr="00AE1DAF" w:rsidRDefault="00AE1DAF" w:rsidP="004628FE">
      <w:pPr>
        <w:pStyle w:val="a2"/>
      </w:pPr>
      <w:r w:rsidRPr="00AE1DAF">
        <w:t>разграничение прав доступа пользователей</w:t>
      </w:r>
      <w:r w:rsidRPr="00AE1DAF">
        <w:rPr>
          <w:lang w:val="en-US"/>
        </w:rPr>
        <w:t>;</w:t>
      </w:r>
    </w:p>
    <w:p w14:paraId="461B1A76" w14:textId="1FA9E2DE" w:rsidR="004628FE" w:rsidRDefault="004628FE" w:rsidP="004628FE">
      <w:pPr>
        <w:pStyle w:val="a2"/>
      </w:pPr>
      <w:r>
        <w:t xml:space="preserve">просмотр </w:t>
      </w:r>
      <w:r w:rsidR="00890EAE">
        <w:t xml:space="preserve">и изменение данных о </w:t>
      </w:r>
      <w:r w:rsidR="00312E82">
        <w:t>пользователях</w:t>
      </w:r>
      <w:r>
        <w:t>.</w:t>
      </w:r>
    </w:p>
    <w:p w14:paraId="076D7814" w14:textId="77777777" w:rsidR="003D343F" w:rsidRDefault="001062B8" w:rsidP="001062B8">
      <w:pPr>
        <w:pStyle w:val="a"/>
        <w:numPr>
          <w:ilvl w:val="0"/>
          <w:numId w:val="0"/>
        </w:numPr>
        <w:tabs>
          <w:tab w:val="left" w:pos="993"/>
          <w:tab w:val="left" w:pos="1134"/>
        </w:tabs>
        <w:spacing w:line="360" w:lineRule="auto"/>
        <w:ind w:firstLine="709"/>
        <w:rPr>
          <w:b w:val="0"/>
        </w:rPr>
      </w:pPr>
      <w:r>
        <w:rPr>
          <w:b w:val="0"/>
        </w:rPr>
        <w:t>Интерфейс разработанного ПО должен быть интуитивно понятен.</w:t>
      </w:r>
    </w:p>
    <w:p w14:paraId="56BD1D86" w14:textId="77777777" w:rsidR="003D343F" w:rsidRDefault="003D343F" w:rsidP="001062B8">
      <w:pPr>
        <w:pStyle w:val="a"/>
        <w:numPr>
          <w:ilvl w:val="0"/>
          <w:numId w:val="0"/>
        </w:numPr>
        <w:tabs>
          <w:tab w:val="left" w:pos="993"/>
          <w:tab w:val="left" w:pos="1134"/>
        </w:tabs>
        <w:spacing w:line="360" w:lineRule="auto"/>
        <w:ind w:firstLine="709"/>
        <w:rPr>
          <w:b w:val="0"/>
        </w:rPr>
      </w:pPr>
      <w:r w:rsidRPr="003D343F">
        <w:rPr>
          <w:b w:val="0"/>
        </w:rPr>
        <w:t>В приложении должна быть реализована авторизация для разграничения прав доступа пользователей.</w:t>
      </w:r>
    </w:p>
    <w:p w14:paraId="23E07E92" w14:textId="77777777" w:rsidR="003D343F" w:rsidRDefault="003D343F" w:rsidP="001062B8">
      <w:pPr>
        <w:pStyle w:val="a"/>
        <w:numPr>
          <w:ilvl w:val="0"/>
          <w:numId w:val="0"/>
        </w:numPr>
        <w:tabs>
          <w:tab w:val="left" w:pos="993"/>
          <w:tab w:val="left" w:pos="1134"/>
        </w:tabs>
        <w:spacing w:line="360" w:lineRule="auto"/>
        <w:ind w:firstLine="709"/>
        <w:rPr>
          <w:b w:val="0"/>
        </w:rPr>
      </w:pPr>
      <w:r w:rsidRPr="003D343F">
        <w:rPr>
          <w:b w:val="0"/>
        </w:rPr>
        <w:t xml:space="preserve"> Гость может только просматривать лекции и иметь возможность авторизоваться или зарегистрироваться.</w:t>
      </w:r>
    </w:p>
    <w:p w14:paraId="085DAD2A" w14:textId="7CEB47D6" w:rsidR="003D343F" w:rsidRDefault="003D343F" w:rsidP="001062B8">
      <w:pPr>
        <w:pStyle w:val="a"/>
        <w:numPr>
          <w:ilvl w:val="0"/>
          <w:numId w:val="0"/>
        </w:numPr>
        <w:tabs>
          <w:tab w:val="left" w:pos="993"/>
          <w:tab w:val="left" w:pos="1134"/>
        </w:tabs>
        <w:spacing w:line="360" w:lineRule="auto"/>
        <w:ind w:firstLine="709"/>
        <w:rPr>
          <w:b w:val="0"/>
        </w:rPr>
      </w:pPr>
      <w:r w:rsidRPr="003D343F">
        <w:rPr>
          <w:b w:val="0"/>
        </w:rPr>
        <w:lastRenderedPageBreak/>
        <w:t xml:space="preserve"> «Студент» может проходить тесты</w:t>
      </w:r>
      <w:r>
        <w:rPr>
          <w:b w:val="0"/>
        </w:rPr>
        <w:t xml:space="preserve">, отслеживать результаты </w:t>
      </w:r>
      <w:r w:rsidR="007A4644">
        <w:rPr>
          <w:b w:val="0"/>
        </w:rPr>
        <w:t>своих</w:t>
      </w:r>
      <w:r>
        <w:rPr>
          <w:b w:val="0"/>
        </w:rPr>
        <w:t xml:space="preserve"> пройденны</w:t>
      </w:r>
      <w:r w:rsidR="007A4644">
        <w:rPr>
          <w:b w:val="0"/>
        </w:rPr>
        <w:t>х</w:t>
      </w:r>
      <w:r>
        <w:rPr>
          <w:b w:val="0"/>
        </w:rPr>
        <w:t xml:space="preserve"> тест</w:t>
      </w:r>
      <w:r w:rsidR="007A4644">
        <w:rPr>
          <w:b w:val="0"/>
        </w:rPr>
        <w:t>ов</w:t>
      </w:r>
      <w:r w:rsidR="006D2908">
        <w:rPr>
          <w:b w:val="0"/>
        </w:rPr>
        <w:t xml:space="preserve"> и</w:t>
      </w:r>
      <w:r>
        <w:rPr>
          <w:b w:val="0"/>
        </w:rPr>
        <w:t xml:space="preserve"> просматривать таблицу лидеров</w:t>
      </w:r>
      <w:r w:rsidRPr="003D343F">
        <w:rPr>
          <w:b w:val="0"/>
        </w:rPr>
        <w:t>.</w:t>
      </w:r>
    </w:p>
    <w:p w14:paraId="09991303" w14:textId="7C1AD1D2" w:rsidR="00AC07C5" w:rsidRPr="00607086" w:rsidRDefault="003D343F" w:rsidP="001062B8">
      <w:pPr>
        <w:pStyle w:val="a"/>
        <w:numPr>
          <w:ilvl w:val="0"/>
          <w:numId w:val="0"/>
        </w:numPr>
        <w:tabs>
          <w:tab w:val="left" w:pos="993"/>
          <w:tab w:val="left" w:pos="1134"/>
        </w:tabs>
        <w:spacing w:line="360" w:lineRule="auto"/>
        <w:ind w:firstLine="709"/>
        <w:rPr>
          <w:b w:val="0"/>
        </w:rPr>
      </w:pPr>
      <w:r w:rsidRPr="003D343F">
        <w:rPr>
          <w:b w:val="0"/>
        </w:rPr>
        <w:t xml:space="preserve"> </w:t>
      </w:r>
      <w:r w:rsidRPr="00607086">
        <w:rPr>
          <w:b w:val="0"/>
        </w:rPr>
        <w:t>«Преподаватель»</w:t>
      </w:r>
      <w:r w:rsidR="00890EAE" w:rsidRPr="00607086">
        <w:rPr>
          <w:b w:val="0"/>
        </w:rPr>
        <w:t xml:space="preserve"> может </w:t>
      </w:r>
      <w:r w:rsidR="00C568A0" w:rsidRPr="00607086">
        <w:rPr>
          <w:b w:val="0"/>
        </w:rPr>
        <w:t xml:space="preserve">все то, что и «Студент», кроме прохождения тестов, а также </w:t>
      </w:r>
      <w:r w:rsidR="00890EAE" w:rsidRPr="00607086">
        <w:rPr>
          <w:b w:val="0"/>
        </w:rPr>
        <w:t>просматривать результаты пройденных тестов пользователей</w:t>
      </w:r>
      <w:r w:rsidR="009D172F" w:rsidRPr="00607086">
        <w:rPr>
          <w:b w:val="0"/>
        </w:rPr>
        <w:t xml:space="preserve"> и формировать отчёты по этим результатам</w:t>
      </w:r>
      <w:r w:rsidRPr="00607086">
        <w:rPr>
          <w:b w:val="0"/>
        </w:rPr>
        <w:t>.</w:t>
      </w:r>
    </w:p>
    <w:p w14:paraId="5514A918" w14:textId="6B333215" w:rsidR="004628FE" w:rsidRPr="00C252C2" w:rsidRDefault="00AC07C5" w:rsidP="00E57CB2">
      <w:pPr>
        <w:pStyle w:val="a"/>
        <w:numPr>
          <w:ilvl w:val="0"/>
          <w:numId w:val="0"/>
        </w:numPr>
        <w:tabs>
          <w:tab w:val="left" w:pos="993"/>
          <w:tab w:val="left" w:pos="1134"/>
        </w:tabs>
        <w:spacing w:line="360" w:lineRule="auto"/>
        <w:ind w:firstLine="709"/>
      </w:pPr>
      <w:r w:rsidRPr="00607086">
        <w:rPr>
          <w:b w:val="0"/>
        </w:rPr>
        <w:t xml:space="preserve">«Администратор» </w:t>
      </w:r>
      <w:r w:rsidR="00317DAD" w:rsidRPr="00607086">
        <w:rPr>
          <w:b w:val="0"/>
        </w:rPr>
        <w:t>имеет полный доступ ко всем функциям системы</w:t>
      </w:r>
      <w:r w:rsidR="005E6B9B" w:rsidRPr="00607086">
        <w:rPr>
          <w:b w:val="0"/>
        </w:rPr>
        <w:t xml:space="preserve">, включая просмотр, удаление и редактирование </w:t>
      </w:r>
      <w:r w:rsidR="00D575B3">
        <w:rPr>
          <w:b w:val="0"/>
        </w:rPr>
        <w:t xml:space="preserve">данных о </w:t>
      </w:r>
      <w:r w:rsidR="005E6B9B" w:rsidRPr="00607086">
        <w:rPr>
          <w:b w:val="0"/>
        </w:rPr>
        <w:t>пользовател</w:t>
      </w:r>
      <w:r w:rsidR="00D575B3">
        <w:rPr>
          <w:b w:val="0"/>
        </w:rPr>
        <w:t>ях</w:t>
      </w:r>
      <w:r w:rsidR="005E6B9B" w:rsidRPr="00607086">
        <w:rPr>
          <w:b w:val="0"/>
        </w:rPr>
        <w:t>, добавление преподавателя, а также добавление и удаление теста</w:t>
      </w:r>
      <w:r w:rsidR="00317DAD" w:rsidRPr="00607086">
        <w:rPr>
          <w:b w:val="0"/>
        </w:rPr>
        <w:t>, кроме прохождения тестов.</w:t>
      </w:r>
      <w:r w:rsidR="00E57CB2" w:rsidRPr="00607086">
        <w:rPr>
          <w:b w:val="0"/>
        </w:rPr>
        <w:t xml:space="preserve"> </w:t>
      </w:r>
      <w:r w:rsidR="004628FE" w:rsidRPr="00607086">
        <w:rPr>
          <w:rStyle w:val="af1"/>
          <w:b w:val="0"/>
          <w:bCs/>
        </w:rPr>
        <w:t>На рисунке 1 представлена диаграмма вариантов использования приложения.</w:t>
      </w:r>
    </w:p>
    <w:p w14:paraId="54078E08" w14:textId="341BF515" w:rsidR="00E57CB2" w:rsidRDefault="0088373B" w:rsidP="00E57CB2">
      <w:pPr>
        <w:pStyle w:val="afe"/>
      </w:pPr>
      <w:r w:rsidRPr="0088373B">
        <w:drawing>
          <wp:inline distT="0" distB="0" distL="0" distR="0" wp14:anchorId="2F95EC2A" wp14:editId="6DE5A6A0">
            <wp:extent cx="4036580" cy="3710940"/>
            <wp:effectExtent l="0" t="0" r="254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179" t="2672"/>
                    <a:stretch/>
                  </pic:blipFill>
                  <pic:spPr bwMode="auto">
                    <a:xfrm>
                      <a:off x="0" y="0"/>
                      <a:ext cx="4051547" cy="3724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75A117" w14:textId="25053679" w:rsidR="004628FE" w:rsidRPr="00DE317D" w:rsidRDefault="004628FE" w:rsidP="00DE317D">
      <w:pPr>
        <w:pStyle w:val="afe"/>
      </w:pPr>
      <w:r w:rsidRPr="00DE317D">
        <w:t>Рисунок 1 – Диаграмма вариантов использования</w:t>
      </w:r>
    </w:p>
    <w:p w14:paraId="0CB1B09F" w14:textId="77777777" w:rsidR="004628FE" w:rsidRDefault="004628FE" w:rsidP="004628FE">
      <w:pPr>
        <w:pStyle w:val="20"/>
      </w:pPr>
      <w:bookmarkStart w:id="4" w:name="_Toc214268617"/>
      <w:r>
        <w:t>Выбор состава программных и технических средств</w:t>
      </w:r>
      <w:bookmarkEnd w:id="4"/>
    </w:p>
    <w:p w14:paraId="45A3460E" w14:textId="716139D5" w:rsidR="00612B3C" w:rsidRDefault="00612B3C" w:rsidP="00612B3C">
      <w:pPr>
        <w:pStyle w:val="a"/>
        <w:numPr>
          <w:ilvl w:val="0"/>
          <w:numId w:val="0"/>
        </w:numPr>
        <w:tabs>
          <w:tab w:val="left" w:pos="1134"/>
        </w:tabs>
        <w:spacing w:line="360" w:lineRule="auto"/>
        <w:ind w:firstLine="709"/>
        <w:rPr>
          <w:b w:val="0"/>
        </w:rPr>
      </w:pPr>
      <w:r>
        <w:rPr>
          <w:b w:val="0"/>
        </w:rPr>
        <w:t>Согласно цели проекта требуется создать оконное приложение для изучения разделов русского языка «Синтаксис» и «Пунктуация».</w:t>
      </w:r>
    </w:p>
    <w:p w14:paraId="181CC4C6" w14:textId="330D2D1E" w:rsidR="00612B3C" w:rsidRDefault="00612B3C" w:rsidP="00612B3C">
      <w:pPr>
        <w:tabs>
          <w:tab w:val="left" w:pos="993"/>
          <w:tab w:val="left" w:pos="1134"/>
        </w:tabs>
        <w:spacing w:line="360" w:lineRule="auto"/>
        <w:ind w:firstLine="709"/>
      </w:pPr>
      <w:r w:rsidRPr="004D6FEB">
        <w:lastRenderedPageBreak/>
        <w:t>Приложение будет разрабатываться на</w:t>
      </w:r>
      <w:r>
        <w:t xml:space="preserve"> языке C#, который предоставляет широкий набор инструментов для создания стабильных, удобных и функциональных оконных приложений с современным интерфейсом</w:t>
      </w:r>
      <w:r w:rsidR="00DE00C2">
        <w:t>, с использованием М</w:t>
      </w:r>
      <w:r w:rsidR="00DE00C2">
        <w:rPr>
          <w:lang w:val="en-US"/>
        </w:rPr>
        <w:t>VVM</w:t>
      </w:r>
      <w:r w:rsidR="00DE00C2" w:rsidRPr="00DE00C2">
        <w:t>-</w:t>
      </w:r>
      <w:r w:rsidR="00DE00C2">
        <w:t>архитектуры</w:t>
      </w:r>
      <w:r w:rsidR="00DE00C2" w:rsidRPr="00DE00C2">
        <w:t>,</w:t>
      </w:r>
      <w:r w:rsidR="00DE00C2">
        <w:t xml:space="preserve"> что обеспечит удобство и расширяемость системы</w:t>
      </w:r>
      <w:r>
        <w:t>.</w:t>
      </w:r>
    </w:p>
    <w:p w14:paraId="5A6FB06F" w14:textId="4741D272" w:rsidR="00612B3C" w:rsidRDefault="00612B3C" w:rsidP="00612B3C">
      <w:pPr>
        <w:tabs>
          <w:tab w:val="left" w:pos="993"/>
          <w:tab w:val="left" w:pos="1134"/>
        </w:tabs>
        <w:spacing w:line="360" w:lineRule="auto"/>
        <w:ind w:firstLine="709"/>
      </w:pPr>
      <w:r>
        <w:t xml:space="preserve">В качестве среды </w:t>
      </w:r>
      <w:r w:rsidRPr="005029AE">
        <w:t>разработки будет использоваться</w:t>
      </w:r>
      <w:r>
        <w:t xml:space="preserve"> Visual Studio 2022, обеспечивающая удобные средства проектирования, отладки и управления кодом.</w:t>
      </w:r>
    </w:p>
    <w:p w14:paraId="7698BD7C" w14:textId="1378518D" w:rsidR="004628FE" w:rsidRDefault="007076B4" w:rsidP="00EE617E">
      <w:pPr>
        <w:tabs>
          <w:tab w:val="left" w:pos="993"/>
          <w:tab w:val="left" w:pos="1134"/>
        </w:tabs>
        <w:spacing w:line="360" w:lineRule="auto"/>
        <w:ind w:firstLine="709"/>
      </w:pPr>
      <w:r>
        <w:t>В качестве СУБД выбрана MySQL 8.0, обеспечивающая высокую производительность, масштабируемость</w:t>
      </w:r>
      <w:r w:rsidR="00872117">
        <w:t xml:space="preserve"> и</w:t>
      </w:r>
      <w:r>
        <w:t xml:space="preserve"> надежность.</w:t>
      </w:r>
    </w:p>
    <w:p w14:paraId="5CAA370E" w14:textId="3B6B7AFE" w:rsidR="004628FE" w:rsidRDefault="004628FE" w:rsidP="004628FE">
      <w:pPr>
        <w:pStyle w:val="a4"/>
      </w:pPr>
      <w:r w:rsidRPr="00F057B9">
        <w:t xml:space="preserve">Для функционирования системы на стороне </w:t>
      </w:r>
      <w:r w:rsidR="00097ED4" w:rsidRPr="00097ED4">
        <w:t>клиента</w:t>
      </w:r>
      <w:r w:rsidR="00097ED4">
        <w:t xml:space="preserve"> </w:t>
      </w:r>
      <w:r w:rsidRPr="00F057B9">
        <w:t>необходимы следующие программные и технические средства:</w:t>
      </w:r>
    </w:p>
    <w:p w14:paraId="4B663A97" w14:textId="0D87F2F4" w:rsidR="003243FD" w:rsidRDefault="004677D2" w:rsidP="003243FD">
      <w:pPr>
        <w:pStyle w:val="a2"/>
      </w:pPr>
      <w:r>
        <w:rPr>
          <w:lang w:val="en-US"/>
        </w:rPr>
        <w:t>.NET 8.0</w:t>
      </w:r>
      <w:r w:rsidR="003243FD">
        <w:t>;</w:t>
      </w:r>
    </w:p>
    <w:p w14:paraId="6DD8A0CE" w14:textId="23444480" w:rsidR="001908EB" w:rsidRDefault="001908EB" w:rsidP="001908EB">
      <w:pPr>
        <w:pStyle w:val="a2"/>
      </w:pPr>
      <w:r>
        <w:t xml:space="preserve">операционная система </w:t>
      </w:r>
      <w:r w:rsidRPr="003243FD">
        <w:t>Windows 10/11 64-bit</w:t>
      </w:r>
      <w:r>
        <w:t>;</w:t>
      </w:r>
    </w:p>
    <w:p w14:paraId="2BE283B4" w14:textId="1170C1A0" w:rsidR="003243FD" w:rsidRDefault="003243FD" w:rsidP="003243FD">
      <w:pPr>
        <w:pStyle w:val="a2"/>
      </w:pPr>
      <w:r>
        <w:t>процессор с частотой 1 ГГц;</w:t>
      </w:r>
    </w:p>
    <w:p w14:paraId="2BE369DB" w14:textId="4AF0C2DF" w:rsidR="003243FD" w:rsidRDefault="00CA4ED9" w:rsidP="003243FD">
      <w:pPr>
        <w:pStyle w:val="a2"/>
      </w:pPr>
      <w:r>
        <w:t xml:space="preserve">доступная </w:t>
      </w:r>
      <w:r w:rsidR="003243FD">
        <w:t>оперативная память 2 ГБ;</w:t>
      </w:r>
    </w:p>
    <w:p w14:paraId="1C76569C" w14:textId="34C79279" w:rsidR="004628FE" w:rsidRDefault="00B01A88" w:rsidP="00CC42C8">
      <w:pPr>
        <w:pStyle w:val="a2"/>
      </w:pPr>
      <w:r w:rsidRPr="00B01A88">
        <w:t>свободное место на диске 500 Мб</w:t>
      </w:r>
      <w:r w:rsidR="003243FD">
        <w:t>.</w:t>
      </w:r>
    </w:p>
    <w:p w14:paraId="02E55094" w14:textId="72DC1BE8" w:rsidR="004628FE" w:rsidRDefault="00A6599F" w:rsidP="004628FE">
      <w:pPr>
        <w:pStyle w:val="a4"/>
      </w:pPr>
      <w:r>
        <w:t xml:space="preserve">Для функционирования системы на стороне сервера </w:t>
      </w:r>
      <w:r w:rsidRPr="00F057B9">
        <w:t xml:space="preserve">необходимы </w:t>
      </w:r>
      <w:r>
        <w:t>следующие программные технические и средства</w:t>
      </w:r>
      <w:r w:rsidR="004628FE">
        <w:t>:</w:t>
      </w:r>
    </w:p>
    <w:p w14:paraId="3250F032" w14:textId="14000F9F" w:rsidR="004628FE" w:rsidRDefault="00A74CAB" w:rsidP="004628FE">
      <w:pPr>
        <w:pStyle w:val="a2"/>
      </w:pPr>
      <w:r>
        <w:rPr>
          <w:color w:val="000000"/>
          <w:sz w:val="27"/>
          <w:szCs w:val="27"/>
        </w:rPr>
        <w:t>операционная система Windows x86 64-бит или Linux x86 64-бит</w:t>
      </w:r>
      <w:r w:rsidR="004628FE" w:rsidRPr="00BC3417">
        <w:t>;</w:t>
      </w:r>
    </w:p>
    <w:p w14:paraId="0634CE49" w14:textId="4A7D864D" w:rsidR="00CA4ED9" w:rsidRPr="00BC3417" w:rsidRDefault="00CA4ED9" w:rsidP="004628FE">
      <w:pPr>
        <w:pStyle w:val="a2"/>
      </w:pPr>
      <w:r>
        <w:rPr>
          <w:lang w:val="en-US"/>
        </w:rPr>
        <w:t>MySQL</w:t>
      </w:r>
      <w:r w:rsidR="00F240EF">
        <w:t xml:space="preserve"> </w:t>
      </w:r>
      <w:r w:rsidR="00F240EF">
        <w:rPr>
          <w:lang w:val="en-US"/>
        </w:rPr>
        <w:t>Server</w:t>
      </w:r>
      <w:r>
        <w:rPr>
          <w:lang w:val="en-US"/>
        </w:rPr>
        <w:t xml:space="preserve"> </w:t>
      </w:r>
      <w:r>
        <w:t>не ниже 8.0</w:t>
      </w:r>
      <w:r>
        <w:rPr>
          <w:lang w:val="en-US"/>
        </w:rPr>
        <w:t>;</w:t>
      </w:r>
    </w:p>
    <w:p w14:paraId="661B6B02" w14:textId="0B3D54F4" w:rsidR="0071603E" w:rsidRDefault="004628FE" w:rsidP="0071603E">
      <w:pPr>
        <w:pStyle w:val="a2"/>
      </w:pPr>
      <w:r>
        <w:t xml:space="preserve">процессор </w:t>
      </w:r>
      <w:r w:rsidR="00C60D6C">
        <w:t>с 2 ядрами и</w:t>
      </w:r>
      <w:r>
        <w:t xml:space="preserve"> частотой </w:t>
      </w:r>
      <w:r w:rsidR="00C60D6C">
        <w:t>2</w:t>
      </w:r>
      <w:r>
        <w:t xml:space="preserve"> ГГц;</w:t>
      </w:r>
    </w:p>
    <w:p w14:paraId="219A7746" w14:textId="5BACB234" w:rsidR="004628FE" w:rsidRPr="00CA4ED9" w:rsidRDefault="00CA4ED9" w:rsidP="004628FE">
      <w:pPr>
        <w:pStyle w:val="a2"/>
      </w:pPr>
      <w:r w:rsidRPr="00CA4ED9">
        <w:t>доступная оперативная память 2 ГБ</w:t>
      </w:r>
      <w:r w:rsidR="004628FE" w:rsidRPr="00CA4ED9">
        <w:t>;</w:t>
      </w:r>
    </w:p>
    <w:p w14:paraId="3DDE6995" w14:textId="4FDF57F6" w:rsidR="004628FE" w:rsidRPr="00FA1813" w:rsidRDefault="00FA1813" w:rsidP="004628FE">
      <w:pPr>
        <w:pStyle w:val="a2"/>
      </w:pPr>
      <w:r w:rsidRPr="00FA1813">
        <w:rPr>
          <w:sz w:val="27"/>
          <w:szCs w:val="27"/>
        </w:rPr>
        <w:t>минимальный объем дискового пространства 10 ГБ</w:t>
      </w:r>
      <w:r w:rsidR="004628FE" w:rsidRPr="00FA1813">
        <w:t>.</w:t>
      </w:r>
    </w:p>
    <w:p w14:paraId="188558F7" w14:textId="283E6AD0" w:rsidR="004628FE" w:rsidRDefault="004628FE" w:rsidP="004628FE">
      <w:pPr>
        <w:pStyle w:val="1"/>
      </w:pPr>
      <w:bookmarkStart w:id="5" w:name="_Toc214268618"/>
      <w:r>
        <w:lastRenderedPageBreak/>
        <w:t xml:space="preserve">Проектирование </w:t>
      </w:r>
      <w:bookmarkEnd w:id="5"/>
      <w:r w:rsidR="00E51170">
        <w:t>программного обеспечения</w:t>
      </w:r>
    </w:p>
    <w:p w14:paraId="4EB2BB6B" w14:textId="77777777" w:rsidR="004628FE" w:rsidRDefault="004628FE" w:rsidP="004628FE">
      <w:pPr>
        <w:pStyle w:val="20"/>
      </w:pPr>
      <w:bookmarkStart w:id="6" w:name="_Toc214268619"/>
      <w:r>
        <w:t>Проектирование интерфейса пользователя</w:t>
      </w:r>
      <w:bookmarkEnd w:id="6"/>
    </w:p>
    <w:p w14:paraId="39CCE0D9" w14:textId="34489FFA" w:rsidR="004628FE" w:rsidRDefault="004628FE" w:rsidP="004628FE">
      <w:pPr>
        <w:pStyle w:val="a4"/>
      </w:pPr>
      <w:r w:rsidRPr="00AB3172">
        <w:t xml:space="preserve">В рамках разработки ПО с использованием </w:t>
      </w:r>
      <w:r>
        <w:rPr>
          <w:lang w:val="en-US"/>
        </w:rPr>
        <w:t>Figma</w:t>
      </w:r>
      <w:r w:rsidRPr="00AB3172">
        <w:t xml:space="preserve"> спроектирован пользовательский интерфейс в виде </w:t>
      </w:r>
      <w:r w:rsidRPr="00AB3172">
        <w:rPr>
          <w:lang w:val="en-US"/>
        </w:rPr>
        <w:t>wireframe</w:t>
      </w:r>
      <w:r w:rsidR="00D27545" w:rsidRPr="00D27545">
        <w:t xml:space="preserve"> [</w:t>
      </w:r>
      <w:r w:rsidR="00D27545" w:rsidRPr="00D72D0E">
        <w:t>4</w:t>
      </w:r>
      <w:r w:rsidR="00D27545" w:rsidRPr="00D27545">
        <w:t>]</w:t>
      </w:r>
      <w:r w:rsidRPr="00AB3172">
        <w:t xml:space="preserve">, который демонстрирует структуру </w:t>
      </w:r>
      <w:r>
        <w:t>приложения</w:t>
      </w:r>
      <w:r w:rsidRPr="00AB3172">
        <w:t>, его основные элементы и доступную функциональность.</w:t>
      </w:r>
      <w:r w:rsidR="003D62E4">
        <w:t xml:space="preserve"> На рисунке 2 в виде </w:t>
      </w:r>
      <w:r w:rsidR="003D62E4">
        <w:rPr>
          <w:lang w:val="en-US"/>
        </w:rPr>
        <w:t>wireframe</w:t>
      </w:r>
      <w:r w:rsidR="003D62E4" w:rsidRPr="00D27545">
        <w:t xml:space="preserve"> </w:t>
      </w:r>
      <w:r w:rsidR="003D62E4">
        <w:t>представлены следующие страницы ПО:</w:t>
      </w:r>
    </w:p>
    <w:p w14:paraId="62ED9EF0" w14:textId="713A84B2" w:rsidR="003D62E4" w:rsidRDefault="003D62E4" w:rsidP="003D62E4">
      <w:pPr>
        <w:pStyle w:val="a2"/>
      </w:pPr>
      <w:r>
        <w:t>главная страница</w:t>
      </w:r>
      <w:r>
        <w:rPr>
          <w:lang w:val="en-US"/>
        </w:rPr>
        <w:t>;</w:t>
      </w:r>
    </w:p>
    <w:p w14:paraId="50F74842" w14:textId="522CB548" w:rsidR="003D62E4" w:rsidRPr="00746B6B" w:rsidRDefault="003D62E4" w:rsidP="003D62E4">
      <w:pPr>
        <w:pStyle w:val="a2"/>
      </w:pPr>
      <w:r>
        <w:t>страница профиля пользователя</w:t>
      </w:r>
      <w:r>
        <w:rPr>
          <w:lang w:val="en-US"/>
        </w:rPr>
        <w:t>;</w:t>
      </w:r>
    </w:p>
    <w:p w14:paraId="21325543" w14:textId="057FCF55" w:rsidR="003D62E4" w:rsidRPr="003D62E4" w:rsidRDefault="003D62E4" w:rsidP="00B76181">
      <w:pPr>
        <w:pStyle w:val="a2"/>
      </w:pPr>
      <w:r>
        <w:t>страница создания преподавателя.</w:t>
      </w:r>
    </w:p>
    <w:p w14:paraId="50B30F17" w14:textId="079F808D" w:rsidR="00DF2448" w:rsidRDefault="00177A78" w:rsidP="0016280D">
      <w:pPr>
        <w:pStyle w:val="afe"/>
      </w:pPr>
      <w:r w:rsidRPr="00177A78">
        <w:drawing>
          <wp:inline distT="0" distB="0" distL="0" distR="0" wp14:anchorId="0D135B5F" wp14:editId="51441091">
            <wp:extent cx="5939790" cy="461010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2118" cy="461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0DA0C" w14:textId="54B5AE24" w:rsidR="005A1DCD" w:rsidRPr="00466340" w:rsidRDefault="004628FE" w:rsidP="000F65A4">
      <w:pPr>
        <w:pStyle w:val="aff"/>
      </w:pPr>
      <w:r>
        <w:t xml:space="preserve">Рисунок </w:t>
      </w:r>
      <w:r w:rsidR="00F1699F">
        <w:t>2</w:t>
      </w:r>
      <w:r>
        <w:t xml:space="preserve"> –</w:t>
      </w:r>
      <w:r w:rsidRPr="00EE2444">
        <w:t xml:space="preserve"> </w:t>
      </w:r>
      <w:r w:rsidR="000565B1">
        <w:rPr>
          <w:lang w:val="en-US"/>
        </w:rPr>
        <w:t>Wirefram</w:t>
      </w:r>
      <w:r w:rsidR="009F4902">
        <w:rPr>
          <w:lang w:val="en-US"/>
        </w:rPr>
        <w:t>e</w:t>
      </w:r>
      <w:r w:rsidR="009F4902" w:rsidRPr="009F4902">
        <w:t xml:space="preserve"> </w:t>
      </w:r>
      <w:r w:rsidR="009F4902">
        <w:t>главной, профиля и страницы создания преподавателя</w:t>
      </w:r>
    </w:p>
    <w:p w14:paraId="763CCD1C" w14:textId="77777777" w:rsidR="004628FE" w:rsidRPr="00746B6B" w:rsidRDefault="004628FE" w:rsidP="004628FE">
      <w:pPr>
        <w:pStyle w:val="a4"/>
      </w:pPr>
      <w:r>
        <w:lastRenderedPageBreak/>
        <w:t xml:space="preserve">Для интерфейса </w:t>
      </w:r>
      <w:r w:rsidR="000565B1">
        <w:t>оконного</w:t>
      </w:r>
      <w:r>
        <w:t xml:space="preserve"> приложения выбрана следующая цветовая палитра</w:t>
      </w:r>
      <w:r w:rsidRPr="00746B6B">
        <w:t>:</w:t>
      </w:r>
    </w:p>
    <w:p w14:paraId="1595AEF9" w14:textId="49A00ACB" w:rsidR="004628FE" w:rsidRDefault="004628FE" w:rsidP="004628FE">
      <w:pPr>
        <w:pStyle w:val="a2"/>
      </w:pPr>
      <w:r w:rsidRPr="00E454AE">
        <w:t>#</w:t>
      </w:r>
      <w:r w:rsidR="006F507E">
        <w:t>9575CD</w:t>
      </w:r>
      <w:r w:rsidRPr="00E454AE">
        <w:t xml:space="preserve"> </w:t>
      </w:r>
      <w:r w:rsidRPr="003239B5">
        <w:t xml:space="preserve">– </w:t>
      </w:r>
      <w:r w:rsidR="00796A7B">
        <w:t>о</w:t>
      </w:r>
      <w:r w:rsidR="00796A7B" w:rsidRPr="00796A7B">
        <w:t>сновной акцентный цвет</w:t>
      </w:r>
      <w:r w:rsidR="00831834">
        <w:rPr>
          <w:lang w:val="en-US"/>
        </w:rPr>
        <w:t>;</w:t>
      </w:r>
    </w:p>
    <w:p w14:paraId="2A664D6A" w14:textId="1BCADC0C" w:rsidR="004628FE" w:rsidRPr="00746B6B" w:rsidRDefault="004628FE" w:rsidP="004628FE">
      <w:pPr>
        <w:pStyle w:val="a2"/>
      </w:pPr>
      <w:r>
        <w:rPr>
          <w:lang w:val="en-US"/>
        </w:rPr>
        <w:t>#</w:t>
      </w:r>
      <w:r w:rsidR="006F507E">
        <w:t>F0F0F0</w:t>
      </w:r>
      <w:r>
        <w:rPr>
          <w:lang w:val="en-US"/>
        </w:rPr>
        <w:t xml:space="preserve"> – </w:t>
      </w:r>
      <w:r w:rsidR="003B331F">
        <w:t>основной фон</w:t>
      </w:r>
      <w:r w:rsidR="00831834">
        <w:rPr>
          <w:lang w:val="en-US"/>
        </w:rPr>
        <w:t>;</w:t>
      </w:r>
    </w:p>
    <w:p w14:paraId="31B4B5DF" w14:textId="64DBF828" w:rsidR="004628FE" w:rsidRDefault="004628FE" w:rsidP="004628FE">
      <w:pPr>
        <w:pStyle w:val="a2"/>
      </w:pPr>
      <w:r w:rsidRPr="004F5A2A">
        <w:t>#</w:t>
      </w:r>
      <w:r w:rsidR="006F507E">
        <w:t>FFFFFF</w:t>
      </w:r>
      <w:r w:rsidRPr="003239B5">
        <w:t>–</w:t>
      </w:r>
      <w:r w:rsidRPr="004F5A2A">
        <w:t xml:space="preserve"> </w:t>
      </w:r>
      <w:r w:rsidR="001F3B9A">
        <w:t>ф</w:t>
      </w:r>
      <w:r w:rsidR="004F5A2A">
        <w:t>он карточек, контейнеров и основного содержимого</w:t>
      </w:r>
      <w:r w:rsidR="00831834" w:rsidRPr="00831834">
        <w:t>;</w:t>
      </w:r>
    </w:p>
    <w:p w14:paraId="7CB20818" w14:textId="33B5E528" w:rsidR="004628FE" w:rsidRPr="00746B6B" w:rsidRDefault="006F507E" w:rsidP="004628FE">
      <w:pPr>
        <w:pStyle w:val="a2"/>
      </w:pPr>
      <w:r>
        <w:t>#000000</w:t>
      </w:r>
      <w:r w:rsidR="00D10172">
        <w:t xml:space="preserve"> </w:t>
      </w:r>
      <w:r w:rsidR="004628FE">
        <w:rPr>
          <w:lang w:val="en-US"/>
        </w:rPr>
        <w:t xml:space="preserve">– </w:t>
      </w:r>
      <w:r w:rsidR="00220B5E">
        <w:t>основной цвет текста</w:t>
      </w:r>
      <w:r w:rsidR="00831834">
        <w:rPr>
          <w:lang w:val="en-US"/>
        </w:rPr>
        <w:t>;</w:t>
      </w:r>
    </w:p>
    <w:p w14:paraId="54ED89FD" w14:textId="13021E2F" w:rsidR="004628FE" w:rsidRDefault="004628FE" w:rsidP="004628FE">
      <w:pPr>
        <w:pStyle w:val="a2"/>
      </w:pPr>
      <w:r w:rsidRPr="00E454AE">
        <w:t>#</w:t>
      </w:r>
      <w:r w:rsidR="006F507E">
        <w:t>673AB7</w:t>
      </w:r>
      <w:r w:rsidR="009E5F69">
        <w:t xml:space="preserve"> </w:t>
      </w:r>
      <w:r w:rsidRPr="003239B5">
        <w:t>–</w:t>
      </w:r>
      <w:r w:rsidRPr="00E454AE">
        <w:t xml:space="preserve"> </w:t>
      </w:r>
      <w:r w:rsidR="00172C95">
        <w:t>ц</w:t>
      </w:r>
      <w:r w:rsidR="00172C95" w:rsidRPr="00172C95">
        <w:t>вет фона акцентных кнопок</w:t>
      </w:r>
      <w:r w:rsidR="00831834" w:rsidRPr="00831834">
        <w:t>;</w:t>
      </w:r>
    </w:p>
    <w:p w14:paraId="37D37FC2" w14:textId="00EF1884" w:rsidR="004628FE" w:rsidRPr="00630F83" w:rsidRDefault="004628FE" w:rsidP="004628FE">
      <w:pPr>
        <w:pStyle w:val="a2"/>
      </w:pPr>
      <w:r>
        <w:rPr>
          <w:lang w:val="en-US"/>
        </w:rPr>
        <w:t>#</w:t>
      </w:r>
      <w:r w:rsidR="006F507E">
        <w:t>EDE7F6</w:t>
      </w:r>
      <w:r w:rsidR="009E5F69">
        <w:t xml:space="preserve"> </w:t>
      </w:r>
      <w:r>
        <w:rPr>
          <w:lang w:val="en-US"/>
        </w:rPr>
        <w:t xml:space="preserve">– </w:t>
      </w:r>
      <w:r w:rsidR="002E0C4B">
        <w:t>фон вторичных кнопок</w:t>
      </w:r>
      <w:r w:rsidR="00831834">
        <w:rPr>
          <w:lang w:val="en-US"/>
        </w:rPr>
        <w:t>;</w:t>
      </w:r>
    </w:p>
    <w:p w14:paraId="6F8C3EAA" w14:textId="481C8C18" w:rsidR="00630F83" w:rsidRPr="00746B6B" w:rsidRDefault="00630F83" w:rsidP="004628FE">
      <w:pPr>
        <w:pStyle w:val="a2"/>
      </w:pPr>
      <w:r>
        <w:t>#D8000C – цвет текста ошибо</w:t>
      </w:r>
      <w:r w:rsidR="003A6CCC">
        <w:t>к</w:t>
      </w:r>
      <w:r w:rsidRPr="00630F83">
        <w:t>;</w:t>
      </w:r>
    </w:p>
    <w:p w14:paraId="71826C3A" w14:textId="3FB985CA" w:rsidR="006F507E" w:rsidRPr="00746B6B" w:rsidRDefault="004628FE" w:rsidP="00647A2E">
      <w:pPr>
        <w:pStyle w:val="a2"/>
      </w:pPr>
      <w:r w:rsidRPr="006F507E">
        <w:rPr>
          <w:lang w:val="en-US"/>
        </w:rPr>
        <w:t>#</w:t>
      </w:r>
      <w:r w:rsidR="006F507E">
        <w:t>D1C4E9</w:t>
      </w:r>
      <w:r w:rsidR="009E5F69">
        <w:t xml:space="preserve"> </w:t>
      </w:r>
      <w:r w:rsidRPr="006F507E">
        <w:rPr>
          <w:lang w:val="en-US"/>
        </w:rPr>
        <w:t xml:space="preserve">– </w:t>
      </w:r>
      <w:r w:rsidR="0096675D">
        <w:t>вторичный акцентный цвет</w:t>
      </w:r>
      <w:r w:rsidR="00831834">
        <w:rPr>
          <w:lang w:val="en-US"/>
        </w:rPr>
        <w:t>.</w:t>
      </w:r>
    </w:p>
    <w:p w14:paraId="5A9F4F04" w14:textId="5786DD74" w:rsidR="004628FE" w:rsidRDefault="004628FE" w:rsidP="004628FE">
      <w:pPr>
        <w:pStyle w:val="20"/>
      </w:pPr>
      <w:bookmarkStart w:id="7" w:name="_Toc214268620"/>
      <w:r>
        <w:t>Разработка архитектуры программного обеспечения</w:t>
      </w:r>
      <w:bookmarkEnd w:id="7"/>
    </w:p>
    <w:p w14:paraId="2CA73F2B" w14:textId="26E1EA0F" w:rsidR="004628FE" w:rsidRPr="00AB3172" w:rsidRDefault="004628FE" w:rsidP="004628FE">
      <w:pPr>
        <w:pStyle w:val="a4"/>
      </w:pPr>
      <w:r w:rsidRPr="00AB3172">
        <w:t>Архитектура ПО построена на основе клиент-серверной модели</w:t>
      </w:r>
      <w:r w:rsidR="00D72D0E" w:rsidRPr="00D72D0E">
        <w:t xml:space="preserve"> [</w:t>
      </w:r>
      <w:r w:rsidR="00D72D0E" w:rsidRPr="000947FF">
        <w:t>5</w:t>
      </w:r>
      <w:r w:rsidR="00D72D0E" w:rsidRPr="00D72D0E">
        <w:t>]</w:t>
      </w:r>
      <w:r w:rsidRPr="00AB3172">
        <w:t xml:space="preserve">. Диаграмма развертывания компонентов представлена на рисунке </w:t>
      </w:r>
      <w:r w:rsidR="004B763C">
        <w:t>3</w:t>
      </w:r>
      <w:r w:rsidRPr="00AB3172">
        <w:t>.</w:t>
      </w:r>
    </w:p>
    <w:p w14:paraId="36DF9FAF" w14:textId="662CB389" w:rsidR="00271A39" w:rsidRDefault="00BC07E4" w:rsidP="00271A39">
      <w:pPr>
        <w:pStyle w:val="afe"/>
        <w:rPr>
          <w:lang w:eastAsia="ru-RU"/>
        </w:rPr>
      </w:pPr>
      <w:r w:rsidRPr="00BC07E4">
        <w:rPr>
          <w:lang w:eastAsia="ru-RU"/>
        </w:rPr>
        <w:drawing>
          <wp:inline distT="0" distB="0" distL="0" distR="0" wp14:anchorId="5BF07A71" wp14:editId="427C1FFB">
            <wp:extent cx="6212695" cy="206226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2266"/>
                    <a:stretch/>
                  </pic:blipFill>
                  <pic:spPr bwMode="auto">
                    <a:xfrm>
                      <a:off x="0" y="0"/>
                      <a:ext cx="6222666" cy="2065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71A39" w:rsidRPr="00271A39">
        <w:rPr>
          <w:lang w:eastAsia="ru-RU"/>
        </w:rPr>
        <w:t xml:space="preserve"> </w:t>
      </w:r>
    </w:p>
    <w:p w14:paraId="589D5076" w14:textId="14A98E56" w:rsidR="004628FE" w:rsidRPr="00624AF8" w:rsidRDefault="004628FE" w:rsidP="00271A39">
      <w:pPr>
        <w:pStyle w:val="afe"/>
      </w:pPr>
      <w:r>
        <w:t xml:space="preserve">Рисунок </w:t>
      </w:r>
      <w:r w:rsidR="004B763C">
        <w:t>3</w:t>
      </w:r>
      <w:r>
        <w:t xml:space="preserve"> – Диаграмма развертывания компонентов</w:t>
      </w:r>
    </w:p>
    <w:p w14:paraId="26249663" w14:textId="2CD34035" w:rsidR="004628FE" w:rsidRDefault="004628FE" w:rsidP="004628FE">
      <w:pPr>
        <w:pStyle w:val="20"/>
      </w:pPr>
      <w:bookmarkStart w:id="8" w:name="_Toc214268621"/>
      <w:r>
        <w:t xml:space="preserve">Проектирование </w:t>
      </w:r>
      <w:bookmarkEnd w:id="8"/>
      <w:r w:rsidR="00E51170">
        <w:t>базы данных</w:t>
      </w:r>
    </w:p>
    <w:p w14:paraId="64AA0D6F" w14:textId="600C4193" w:rsidR="004628FE" w:rsidRDefault="004628FE" w:rsidP="004628FE">
      <w:pPr>
        <w:pStyle w:val="a4"/>
      </w:pPr>
      <w:r>
        <w:t xml:space="preserve">В рамках курсового проектирования требуется разработать БД для </w:t>
      </w:r>
      <w:r w:rsidR="005E2789">
        <w:t>обучающей программы по русскому языку</w:t>
      </w:r>
      <w:r w:rsidR="000947FF" w:rsidRPr="000947FF">
        <w:t xml:space="preserve"> [</w:t>
      </w:r>
      <w:r w:rsidR="000947FF" w:rsidRPr="007C78F0">
        <w:t>3</w:t>
      </w:r>
      <w:r w:rsidR="000947FF" w:rsidRPr="000947FF">
        <w:t>]</w:t>
      </w:r>
      <w:r w:rsidRPr="00A17827">
        <w:t>.</w:t>
      </w:r>
      <w:r>
        <w:t xml:space="preserve"> </w:t>
      </w:r>
      <w:r w:rsidRPr="00AB3172">
        <w:t xml:space="preserve">На рисунке </w:t>
      </w:r>
      <w:r w:rsidR="009A6FAF">
        <w:t>4</w:t>
      </w:r>
      <w:r w:rsidRPr="00AB3172">
        <w:t xml:space="preserve"> в ви</w:t>
      </w:r>
      <w:r w:rsidRPr="00C16A74">
        <w:t xml:space="preserve">де </w:t>
      </w:r>
      <w:r w:rsidRPr="00C16A74">
        <w:rPr>
          <w:lang w:val="en-US"/>
        </w:rPr>
        <w:t>ERD</w:t>
      </w:r>
      <w:r w:rsidRPr="00AB3172">
        <w:t xml:space="preserve"> </w:t>
      </w:r>
      <w:r w:rsidRPr="00AB3172">
        <w:lastRenderedPageBreak/>
        <w:t xml:space="preserve">показана физическая модель предметной области, созданная при помощи </w:t>
      </w:r>
      <w:r w:rsidRPr="00AB3172">
        <w:rPr>
          <w:lang w:val="en-US"/>
        </w:rPr>
        <w:t>MySQL</w:t>
      </w:r>
      <w:r w:rsidRPr="00AB3172">
        <w:t xml:space="preserve"> </w:t>
      </w:r>
      <w:r w:rsidRPr="00AB3172">
        <w:rPr>
          <w:lang w:val="en-US"/>
        </w:rPr>
        <w:t>Workbench</w:t>
      </w:r>
      <w:r w:rsidRPr="00AB3172">
        <w:t>.</w:t>
      </w:r>
    </w:p>
    <w:p w14:paraId="6AD24160" w14:textId="2B760FD1" w:rsidR="004628FE" w:rsidRDefault="00A142B3" w:rsidP="004628FE">
      <w:pPr>
        <w:pStyle w:val="afe"/>
      </w:pPr>
      <w:r w:rsidRPr="00A142B3">
        <w:drawing>
          <wp:inline distT="0" distB="0" distL="0" distR="0" wp14:anchorId="6B499F5D" wp14:editId="14FC977A">
            <wp:extent cx="6190129" cy="2592125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03447" cy="259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E8DA" w14:textId="761DFBD6" w:rsidR="004628FE" w:rsidRPr="00A17827" w:rsidRDefault="004628FE" w:rsidP="004628FE">
      <w:pPr>
        <w:pStyle w:val="aff"/>
      </w:pPr>
      <w:r>
        <w:t>Рисунок</w:t>
      </w:r>
      <w:r w:rsidRPr="008F368C">
        <w:t xml:space="preserve"> </w:t>
      </w:r>
      <w:r w:rsidR="009A6FAF">
        <w:t>4</w:t>
      </w:r>
      <w:r>
        <w:t xml:space="preserve"> – Физическая модель данных </w:t>
      </w:r>
    </w:p>
    <w:p w14:paraId="194BB91B" w14:textId="5588D3BF" w:rsidR="004628FE" w:rsidRDefault="004628FE" w:rsidP="00A65303">
      <w:pPr>
        <w:pStyle w:val="1"/>
        <w:jc w:val="both"/>
      </w:pPr>
      <w:bookmarkStart w:id="9" w:name="_Toc214268622"/>
      <w:r>
        <w:lastRenderedPageBreak/>
        <w:t xml:space="preserve">Разработка и интеграция модулей </w:t>
      </w:r>
      <w:bookmarkEnd w:id="9"/>
      <w:r w:rsidR="00093B37">
        <w:t>программного обеспечения</w:t>
      </w:r>
    </w:p>
    <w:p w14:paraId="09090659" w14:textId="77777777" w:rsidR="004628FE" w:rsidRDefault="004628FE" w:rsidP="004628FE">
      <w:pPr>
        <w:pStyle w:val="20"/>
      </w:pPr>
      <w:bookmarkStart w:id="10" w:name="_Toc214268623"/>
      <w:r>
        <w:t>Разработка программных модулей</w:t>
      </w:r>
      <w:bookmarkEnd w:id="10"/>
    </w:p>
    <w:p w14:paraId="77234EE1" w14:textId="7CFFBDA9" w:rsidR="00BE42CB" w:rsidRPr="00C16A74" w:rsidRDefault="00BE42CB" w:rsidP="004628FE">
      <w:pPr>
        <w:pStyle w:val="a4"/>
        <w:rPr>
          <w:lang w:eastAsia="ru-RU"/>
        </w:rPr>
      </w:pPr>
      <w:r w:rsidRPr="00C16A74">
        <w:rPr>
          <w:lang w:eastAsia="ru-RU"/>
        </w:rPr>
        <w:t xml:space="preserve">Взаимодействие с </w:t>
      </w:r>
      <w:r w:rsidR="00113FFC" w:rsidRPr="00C16A74">
        <w:rPr>
          <w:lang w:eastAsia="ru-RU"/>
        </w:rPr>
        <w:t>БД</w:t>
      </w:r>
      <w:r w:rsidRPr="00C16A74">
        <w:rPr>
          <w:lang w:eastAsia="ru-RU"/>
        </w:rPr>
        <w:t xml:space="preserve"> осуществляется непосредственно из клиентского WPF-приложения. В качестве ORM используется </w:t>
      </w:r>
      <w:proofErr w:type="spellStart"/>
      <w:r w:rsidRPr="00C16A74">
        <w:rPr>
          <w:lang w:eastAsia="ru-RU"/>
        </w:rPr>
        <w:t>Entity</w:t>
      </w:r>
      <w:proofErr w:type="spellEnd"/>
      <w:r w:rsidRPr="00C16A74">
        <w:rPr>
          <w:lang w:eastAsia="ru-RU"/>
        </w:rPr>
        <w:t xml:space="preserve"> Framework Core, обеспечивающий объектно-ориентированное взаимодействие с реляционной </w:t>
      </w:r>
      <w:r w:rsidR="00113FFC" w:rsidRPr="00C16A74">
        <w:rPr>
          <w:lang w:eastAsia="ru-RU"/>
        </w:rPr>
        <w:t>БД</w:t>
      </w:r>
      <w:r w:rsidRPr="00C16A74">
        <w:rPr>
          <w:lang w:eastAsia="ru-RU"/>
        </w:rPr>
        <w:t xml:space="preserve">. Для работы с СУБД MySQL применяется провайдер </w:t>
      </w:r>
      <w:proofErr w:type="spellStart"/>
      <w:r w:rsidRPr="00C16A74">
        <w:rPr>
          <w:lang w:eastAsia="ru-RU"/>
        </w:rPr>
        <w:t>Pomelo.EntityFrameworkCore.MySql</w:t>
      </w:r>
      <w:proofErr w:type="spellEnd"/>
      <w:r w:rsidRPr="00C16A74">
        <w:rPr>
          <w:lang w:eastAsia="ru-RU"/>
        </w:rPr>
        <w:t>, позволяющий корректно выполнять миграции и формировать SQL-запросы для MySQL.</w:t>
      </w:r>
    </w:p>
    <w:p w14:paraId="613589E4" w14:textId="34E0D223" w:rsidR="004628FE" w:rsidRPr="00BE23BE" w:rsidRDefault="00EA71F4" w:rsidP="004628FE">
      <w:pPr>
        <w:pStyle w:val="a4"/>
        <w:rPr>
          <w:lang w:eastAsia="ru-RU"/>
        </w:rPr>
      </w:pPr>
      <w:r w:rsidRPr="00C16A74">
        <w:rPr>
          <w:lang w:eastAsia="ru-RU"/>
        </w:rPr>
        <w:t>В WPF-приложении реализован сервис</w:t>
      </w:r>
      <w:r w:rsidRPr="00EA71F4">
        <w:rPr>
          <w:lang w:eastAsia="ru-RU"/>
        </w:rPr>
        <w:t xml:space="preserve"> </w:t>
      </w:r>
      <w:proofErr w:type="spellStart"/>
      <w:r w:rsidRPr="00EA71F4">
        <w:rPr>
          <w:lang w:eastAsia="ru-RU"/>
        </w:rPr>
        <w:t>DataAccessService</w:t>
      </w:r>
      <w:proofErr w:type="spellEnd"/>
      <w:r w:rsidRPr="00EA71F4">
        <w:rPr>
          <w:lang w:eastAsia="ru-RU"/>
        </w:rPr>
        <w:t xml:space="preserve">, который обеспечивает доступ к данным приложения и инкапсулирует взаимодействие с </w:t>
      </w:r>
      <w:r w:rsidR="00113FFC">
        <w:rPr>
          <w:lang w:eastAsia="ru-RU"/>
        </w:rPr>
        <w:t>БД</w:t>
      </w:r>
      <w:r w:rsidRPr="00EA71F4">
        <w:rPr>
          <w:lang w:eastAsia="ru-RU"/>
        </w:rPr>
        <w:t>.</w:t>
      </w:r>
      <w:r w:rsidR="007517D8">
        <w:rPr>
          <w:lang w:eastAsia="ru-RU"/>
        </w:rPr>
        <w:t xml:space="preserve"> </w:t>
      </w:r>
      <w:r w:rsidR="000D237C">
        <w:rPr>
          <w:lang w:eastAsia="ru-RU"/>
        </w:rPr>
        <w:t>Код для получения списка разделов представлен листингом 1</w:t>
      </w:r>
      <w:r w:rsidR="004628FE" w:rsidRPr="00BE23BE">
        <w:rPr>
          <w:lang w:eastAsia="ru-RU"/>
        </w:rPr>
        <w:t>.</w:t>
      </w:r>
    </w:p>
    <w:p w14:paraId="5DF7DD39" w14:textId="0017E67F" w:rsidR="004628FE" w:rsidRPr="003B04DE" w:rsidRDefault="004628FE" w:rsidP="004628FE">
      <w:pPr>
        <w:pStyle w:val="aff3"/>
        <w:rPr>
          <w:lang w:eastAsia="ru-RU"/>
        </w:rPr>
      </w:pPr>
      <w:r>
        <w:rPr>
          <w:lang w:eastAsia="ru-RU"/>
        </w:rPr>
        <w:t xml:space="preserve">Листинг 1 – Код метода </w:t>
      </w:r>
      <w:r w:rsidR="000D237C">
        <w:rPr>
          <w:lang w:eastAsia="ru-RU"/>
        </w:rPr>
        <w:t>получения списка разделов</w:t>
      </w:r>
    </w:p>
    <w:p w14:paraId="023276EA" w14:textId="4792523F" w:rsidR="00B733CD" w:rsidRPr="0014607B" w:rsidRDefault="00B733CD" w:rsidP="0014607B">
      <w:pPr>
        <w:pStyle w:val="aff1"/>
      </w:pPr>
      <w:r w:rsidRPr="0014607B">
        <w:t>/// &lt;</w:t>
      </w:r>
      <w:proofErr w:type="spellStart"/>
      <w:r w:rsidRPr="0014607B">
        <w:t>summary</w:t>
      </w:r>
      <w:proofErr w:type="spellEnd"/>
      <w:r w:rsidRPr="0014607B">
        <w:t>&gt;</w:t>
      </w:r>
    </w:p>
    <w:p w14:paraId="6508AF25" w14:textId="25820E13" w:rsidR="00B733CD" w:rsidRPr="0014607B" w:rsidRDefault="00B733CD" w:rsidP="0014607B">
      <w:pPr>
        <w:pStyle w:val="aff1"/>
      </w:pPr>
      <w:r w:rsidRPr="0014607B">
        <w:t>/// Возвращает полный список разделов (</w:t>
      </w:r>
      <w:proofErr w:type="spellStart"/>
      <w:r w:rsidRPr="0014607B">
        <w:t>Sections</w:t>
      </w:r>
      <w:proofErr w:type="spellEnd"/>
      <w:r w:rsidRPr="0014607B">
        <w:t>) с включёнными связанными сущностями.</w:t>
      </w:r>
    </w:p>
    <w:p w14:paraId="753007EF" w14:textId="0962B9E9" w:rsidR="00B733CD" w:rsidRPr="0014607B" w:rsidRDefault="00B733CD" w:rsidP="0014607B">
      <w:pPr>
        <w:pStyle w:val="aff1"/>
      </w:pPr>
      <w:r w:rsidRPr="0014607B">
        <w:t>/// &lt;/</w:t>
      </w:r>
      <w:proofErr w:type="spellStart"/>
      <w:r w:rsidRPr="0014607B">
        <w:t>summary</w:t>
      </w:r>
      <w:proofErr w:type="spellEnd"/>
      <w:r w:rsidRPr="0014607B">
        <w:t>&gt;</w:t>
      </w:r>
    </w:p>
    <w:p w14:paraId="4EAD5E33" w14:textId="2B82CC4E" w:rsidR="00B733CD" w:rsidRPr="0014607B" w:rsidRDefault="00B733CD" w:rsidP="0014607B">
      <w:pPr>
        <w:pStyle w:val="aff1"/>
      </w:pPr>
      <w:r w:rsidRPr="0014607B">
        <w:t>/// &lt;</w:t>
      </w:r>
      <w:proofErr w:type="spellStart"/>
      <w:r w:rsidRPr="0014607B">
        <w:t>returns</w:t>
      </w:r>
      <w:proofErr w:type="spellEnd"/>
      <w:r w:rsidRPr="0014607B">
        <w:t>&gt;</w:t>
      </w:r>
    </w:p>
    <w:p w14:paraId="6C03A676" w14:textId="53E489B4" w:rsidR="00B733CD" w:rsidRPr="0014607B" w:rsidRDefault="00B733CD" w:rsidP="0014607B">
      <w:pPr>
        <w:pStyle w:val="aff1"/>
      </w:pPr>
      <w:r w:rsidRPr="0014607B">
        <w:t>/// Список разделов с вложенными темами, параграфами и тестами.</w:t>
      </w:r>
    </w:p>
    <w:p w14:paraId="6315F833" w14:textId="01838F2B" w:rsidR="00B733CD" w:rsidRPr="00135E20" w:rsidRDefault="00B733CD" w:rsidP="0014607B">
      <w:pPr>
        <w:pStyle w:val="aff1"/>
        <w:rPr>
          <w:lang w:val="en-US"/>
        </w:rPr>
      </w:pPr>
      <w:r w:rsidRPr="00135E20">
        <w:rPr>
          <w:lang w:val="en-US"/>
        </w:rPr>
        <w:t>/// &lt;/returns&gt;</w:t>
      </w:r>
    </w:p>
    <w:p w14:paraId="5CDF95C4" w14:textId="2F1810C1" w:rsidR="00B733CD" w:rsidRPr="00135E20" w:rsidRDefault="00B733CD" w:rsidP="0014607B">
      <w:pPr>
        <w:pStyle w:val="aff1"/>
        <w:rPr>
          <w:lang w:val="en-US"/>
        </w:rPr>
      </w:pPr>
      <w:r w:rsidRPr="00135E20">
        <w:rPr>
          <w:lang w:val="en-US"/>
        </w:rPr>
        <w:t xml:space="preserve">public async Task&lt;List&lt;Section&gt;&gt; </w:t>
      </w:r>
      <w:proofErr w:type="spellStart"/>
      <w:r w:rsidRPr="00135E20">
        <w:rPr>
          <w:lang w:val="en-US"/>
        </w:rPr>
        <w:t>GetSections</w:t>
      </w:r>
      <w:proofErr w:type="spellEnd"/>
      <w:r w:rsidRPr="00135E20">
        <w:rPr>
          <w:lang w:val="en-US"/>
        </w:rPr>
        <w:t>() =&gt; await _</w:t>
      </w:r>
      <w:proofErr w:type="spellStart"/>
      <w:r w:rsidRPr="00135E20">
        <w:rPr>
          <w:lang w:val="en-US"/>
        </w:rPr>
        <w:t>context.Sections</w:t>
      </w:r>
      <w:proofErr w:type="spellEnd"/>
    </w:p>
    <w:p w14:paraId="6753B38D" w14:textId="4B8AD973" w:rsidR="00B733CD" w:rsidRPr="00135E20" w:rsidRDefault="00B733CD" w:rsidP="0014607B">
      <w:pPr>
        <w:pStyle w:val="aff1"/>
        <w:rPr>
          <w:lang w:val="en-US"/>
        </w:rPr>
      </w:pPr>
      <w:r w:rsidRPr="00135E20">
        <w:rPr>
          <w:lang w:val="en-US"/>
        </w:rPr>
        <w:t>.</w:t>
      </w:r>
      <w:proofErr w:type="spellStart"/>
      <w:r w:rsidRPr="00135E20">
        <w:rPr>
          <w:lang w:val="en-US"/>
        </w:rPr>
        <w:t>AsNoTracking</w:t>
      </w:r>
      <w:proofErr w:type="spellEnd"/>
      <w:r w:rsidRPr="00135E20">
        <w:rPr>
          <w:lang w:val="en-US"/>
        </w:rPr>
        <w:t xml:space="preserve">().Include(s =&gt; </w:t>
      </w:r>
      <w:proofErr w:type="spellStart"/>
      <w:r w:rsidRPr="00135E20">
        <w:rPr>
          <w:lang w:val="en-US"/>
        </w:rPr>
        <w:t>s.Themes</w:t>
      </w:r>
      <w:proofErr w:type="spellEnd"/>
      <w:r w:rsidRPr="00135E20">
        <w:rPr>
          <w:lang w:val="en-US"/>
        </w:rPr>
        <w:t>)</w:t>
      </w:r>
    </w:p>
    <w:p w14:paraId="7E17287C" w14:textId="28C4E141" w:rsidR="00B733CD" w:rsidRPr="00135E20" w:rsidRDefault="00B733CD" w:rsidP="0014607B">
      <w:pPr>
        <w:pStyle w:val="aff1"/>
        <w:rPr>
          <w:lang w:val="en-US"/>
        </w:rPr>
      </w:pPr>
      <w:r w:rsidRPr="00135E20">
        <w:rPr>
          <w:lang w:val="en-US"/>
        </w:rPr>
        <w:t>.</w:t>
      </w:r>
      <w:proofErr w:type="spellStart"/>
      <w:r w:rsidRPr="00135E20">
        <w:rPr>
          <w:lang w:val="en-US"/>
        </w:rPr>
        <w:t>ThenInclude</w:t>
      </w:r>
      <w:proofErr w:type="spellEnd"/>
      <w:r w:rsidRPr="00135E20">
        <w:rPr>
          <w:lang w:val="en-US"/>
        </w:rPr>
        <w:t xml:space="preserve">(t =&gt; </w:t>
      </w:r>
      <w:proofErr w:type="spellStart"/>
      <w:r w:rsidRPr="00135E20">
        <w:rPr>
          <w:lang w:val="en-US"/>
        </w:rPr>
        <w:t>t.Paragraphs</w:t>
      </w:r>
      <w:proofErr w:type="spellEnd"/>
      <w:r w:rsidRPr="00135E20">
        <w:rPr>
          <w:lang w:val="en-US"/>
        </w:rPr>
        <w:t xml:space="preserve">).Include(s =&gt; </w:t>
      </w:r>
      <w:proofErr w:type="spellStart"/>
      <w:r w:rsidRPr="00135E20">
        <w:rPr>
          <w:lang w:val="en-US"/>
        </w:rPr>
        <w:t>s.Themes</w:t>
      </w:r>
      <w:proofErr w:type="spellEnd"/>
      <w:r w:rsidRPr="00135E20">
        <w:rPr>
          <w:lang w:val="en-US"/>
        </w:rPr>
        <w:t>)</w:t>
      </w:r>
    </w:p>
    <w:p w14:paraId="52DE1096" w14:textId="736A9CF9" w:rsidR="0014607B" w:rsidRPr="00135E20" w:rsidRDefault="00B733CD" w:rsidP="0014607B">
      <w:pPr>
        <w:pStyle w:val="aff1"/>
        <w:rPr>
          <w:lang w:val="en-US"/>
        </w:rPr>
      </w:pPr>
      <w:r w:rsidRPr="00135E20">
        <w:rPr>
          <w:lang w:val="en-US"/>
        </w:rPr>
        <w:t>.</w:t>
      </w:r>
      <w:proofErr w:type="spellStart"/>
      <w:r w:rsidRPr="00135E20">
        <w:rPr>
          <w:lang w:val="en-US"/>
        </w:rPr>
        <w:t>ThenInclude</w:t>
      </w:r>
      <w:proofErr w:type="spellEnd"/>
      <w:r w:rsidRPr="00135E20">
        <w:rPr>
          <w:lang w:val="en-US"/>
        </w:rPr>
        <w:t xml:space="preserve">(t =&gt; </w:t>
      </w:r>
      <w:proofErr w:type="spellStart"/>
      <w:r w:rsidRPr="00135E20">
        <w:rPr>
          <w:lang w:val="en-US"/>
        </w:rPr>
        <w:t>t.Tests</w:t>
      </w:r>
      <w:proofErr w:type="spellEnd"/>
      <w:r w:rsidRPr="00135E20">
        <w:rPr>
          <w:lang w:val="en-US"/>
        </w:rPr>
        <w:t>).</w:t>
      </w:r>
      <w:proofErr w:type="spellStart"/>
      <w:r w:rsidRPr="00135E20">
        <w:rPr>
          <w:lang w:val="en-US"/>
        </w:rPr>
        <w:t>ToListAsync</w:t>
      </w:r>
      <w:proofErr w:type="spellEnd"/>
      <w:r w:rsidRPr="00135E20">
        <w:rPr>
          <w:lang w:val="en-US"/>
        </w:rPr>
        <w:t>();</w:t>
      </w:r>
    </w:p>
    <w:p w14:paraId="5C9E72A3" w14:textId="77777777" w:rsidR="004628FE" w:rsidRDefault="004628FE" w:rsidP="004628FE">
      <w:pPr>
        <w:pStyle w:val="20"/>
      </w:pPr>
      <w:bookmarkStart w:id="11" w:name="_Toc214268624"/>
      <w:r>
        <w:t>Реализация интерфейса пользователя</w:t>
      </w:r>
      <w:bookmarkEnd w:id="11"/>
    </w:p>
    <w:p w14:paraId="3216708C" w14:textId="4A9804E5" w:rsidR="00811F6C" w:rsidRDefault="00811F6C" w:rsidP="00811F6C">
      <w:pPr>
        <w:pStyle w:val="a4"/>
        <w:rPr>
          <w:lang w:eastAsia="ru-RU"/>
        </w:rPr>
      </w:pPr>
      <w:r w:rsidRPr="0062216D">
        <w:rPr>
          <w:lang w:eastAsia="ru-RU"/>
        </w:rPr>
        <w:t>Пользовательский интерфейс WPF-приложения реализован с использованием архитектурного шаблона MVVM</w:t>
      </w:r>
      <w:r w:rsidR="00283081" w:rsidRPr="00283081">
        <w:rPr>
          <w:lang w:eastAsia="ru-RU"/>
        </w:rPr>
        <w:t xml:space="preserve"> [</w:t>
      </w:r>
      <w:r w:rsidR="00283081" w:rsidRPr="00561125">
        <w:rPr>
          <w:lang w:eastAsia="ru-RU"/>
        </w:rPr>
        <w:t>2</w:t>
      </w:r>
      <w:r w:rsidR="00283081" w:rsidRPr="00283081">
        <w:rPr>
          <w:lang w:eastAsia="ru-RU"/>
        </w:rPr>
        <w:t>]</w:t>
      </w:r>
      <w:r w:rsidRPr="0062216D">
        <w:rPr>
          <w:lang w:eastAsia="ru-RU"/>
        </w:rPr>
        <w:t xml:space="preserve">, что обеспечивает разделение логики представления и данных. Визуальная часть создаётся на </w:t>
      </w:r>
      <w:r w:rsidRPr="0062216D">
        <w:rPr>
          <w:lang w:eastAsia="ru-RU"/>
        </w:rPr>
        <w:lastRenderedPageBreak/>
        <w:t>основе XAML, а управление состоянием осуществляется</w:t>
      </w:r>
      <w:r>
        <w:rPr>
          <w:lang w:eastAsia="ru-RU"/>
        </w:rPr>
        <w:t xml:space="preserve"> во </w:t>
      </w:r>
      <w:proofErr w:type="spellStart"/>
      <w:r>
        <w:rPr>
          <w:lang w:eastAsia="ru-RU"/>
        </w:rPr>
        <w:t>ViewModel</w:t>
      </w:r>
      <w:proofErr w:type="spellEnd"/>
      <w:r>
        <w:rPr>
          <w:lang w:eastAsia="ru-RU"/>
        </w:rPr>
        <w:t>-классах.</w:t>
      </w:r>
    </w:p>
    <w:p w14:paraId="711D8E5A" w14:textId="0C1766AE" w:rsidR="00811F6C" w:rsidRDefault="00811F6C" w:rsidP="00811F6C">
      <w:pPr>
        <w:pStyle w:val="a4"/>
        <w:rPr>
          <w:lang w:eastAsia="ru-RU"/>
        </w:rPr>
      </w:pPr>
      <w:r>
        <w:rPr>
          <w:lang w:eastAsia="ru-RU"/>
        </w:rPr>
        <w:t xml:space="preserve">Навигация между экранами построена на собственном сервисе </w:t>
      </w:r>
      <w:proofErr w:type="spellStart"/>
      <w:r>
        <w:rPr>
          <w:lang w:eastAsia="ru-RU"/>
        </w:rPr>
        <w:t>NavigationService</w:t>
      </w:r>
      <w:proofErr w:type="spellEnd"/>
      <w:r>
        <w:rPr>
          <w:lang w:eastAsia="ru-RU"/>
        </w:rPr>
        <w:t xml:space="preserve">, который работает через механизм </w:t>
      </w:r>
      <w:proofErr w:type="spellStart"/>
      <w:r>
        <w:rPr>
          <w:lang w:eastAsia="ru-RU"/>
        </w:rPr>
        <w:t>Dependency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Injection</w:t>
      </w:r>
      <w:proofErr w:type="spellEnd"/>
      <w:r>
        <w:rPr>
          <w:lang w:eastAsia="ru-RU"/>
        </w:rPr>
        <w:t xml:space="preserve"> и предоставляет централизованный способ смены активной </w:t>
      </w:r>
      <w:proofErr w:type="spellStart"/>
      <w:r>
        <w:rPr>
          <w:lang w:eastAsia="ru-RU"/>
        </w:rPr>
        <w:t>ViewModel</w:t>
      </w:r>
      <w:proofErr w:type="spellEnd"/>
      <w:r>
        <w:rPr>
          <w:lang w:eastAsia="ru-RU"/>
        </w:rPr>
        <w:t xml:space="preserve">. Отображение соответствующего представления выполняется автоматически благодаря системе </w:t>
      </w:r>
      <w:proofErr w:type="spellStart"/>
      <w:r>
        <w:rPr>
          <w:lang w:eastAsia="ru-RU"/>
        </w:rPr>
        <w:t>DataTemplate</w:t>
      </w:r>
      <w:proofErr w:type="spellEnd"/>
      <w:r>
        <w:rPr>
          <w:lang w:eastAsia="ru-RU"/>
        </w:rPr>
        <w:t xml:space="preserve">: каждому классу </w:t>
      </w:r>
      <w:proofErr w:type="spellStart"/>
      <w:r>
        <w:rPr>
          <w:lang w:eastAsia="ru-RU"/>
        </w:rPr>
        <w:t>ViewModel</w:t>
      </w:r>
      <w:proofErr w:type="spellEnd"/>
      <w:r>
        <w:rPr>
          <w:lang w:eastAsia="ru-RU"/>
        </w:rPr>
        <w:t xml:space="preserve"> сопоставлено собственное View, которое WPF подставляет в элемент </w:t>
      </w:r>
      <w:proofErr w:type="spellStart"/>
      <w:r>
        <w:rPr>
          <w:lang w:eastAsia="ru-RU"/>
        </w:rPr>
        <w:t>ContentControl</w:t>
      </w:r>
      <w:proofErr w:type="spellEnd"/>
      <w:r>
        <w:rPr>
          <w:lang w:eastAsia="ru-RU"/>
        </w:rPr>
        <w:t xml:space="preserve"> главного окна.</w:t>
      </w:r>
    </w:p>
    <w:p w14:paraId="1BAF6EAF" w14:textId="77777777" w:rsidR="00811F6C" w:rsidRDefault="00811F6C" w:rsidP="00811F6C">
      <w:pPr>
        <w:pStyle w:val="a4"/>
        <w:rPr>
          <w:lang w:eastAsia="ru-RU"/>
        </w:rPr>
      </w:pPr>
      <w:r>
        <w:rPr>
          <w:lang w:eastAsia="ru-RU"/>
        </w:rPr>
        <w:t xml:space="preserve">Главная </w:t>
      </w:r>
      <w:proofErr w:type="spellStart"/>
      <w:r>
        <w:rPr>
          <w:lang w:eastAsia="ru-RU"/>
        </w:rPr>
        <w:t>ViewModel</w:t>
      </w:r>
      <w:proofErr w:type="spellEnd"/>
      <w:r>
        <w:rPr>
          <w:lang w:eastAsia="ru-RU"/>
        </w:rPr>
        <w:t xml:space="preserve"> (</w:t>
      </w:r>
      <w:proofErr w:type="spellStart"/>
      <w:r>
        <w:rPr>
          <w:lang w:eastAsia="ru-RU"/>
        </w:rPr>
        <w:t>MainViewModel</w:t>
      </w:r>
      <w:proofErr w:type="spellEnd"/>
      <w:r>
        <w:rPr>
          <w:lang w:eastAsia="ru-RU"/>
        </w:rPr>
        <w:t xml:space="preserve">) отслеживает изменение текущей </w:t>
      </w:r>
      <w:proofErr w:type="spellStart"/>
      <w:r>
        <w:rPr>
          <w:lang w:eastAsia="ru-RU"/>
        </w:rPr>
        <w:t>ViewModel</w:t>
      </w:r>
      <w:proofErr w:type="spellEnd"/>
      <w:r>
        <w:rPr>
          <w:lang w:eastAsia="ru-RU"/>
        </w:rPr>
        <w:t xml:space="preserve"> и обновляет заголовок окна, подстраивая интерфейс под активный раздел приложения. Все </w:t>
      </w:r>
      <w:proofErr w:type="spellStart"/>
      <w:r>
        <w:rPr>
          <w:lang w:eastAsia="ru-RU"/>
        </w:rPr>
        <w:t>ViewModel</w:t>
      </w:r>
      <w:proofErr w:type="spellEnd"/>
      <w:r>
        <w:rPr>
          <w:lang w:eastAsia="ru-RU"/>
        </w:rPr>
        <w:t xml:space="preserve"> и сервисы регистрируются в контейнере зависимостей при старте приложения, что обеспечивает слабую связность компонентов и удобство расширения проекта.</w:t>
      </w:r>
    </w:p>
    <w:p w14:paraId="39418C23" w14:textId="77777777" w:rsidR="00E1239D" w:rsidRDefault="00DD5BA8" w:rsidP="00811F6C">
      <w:pPr>
        <w:pStyle w:val="a4"/>
      </w:pPr>
      <w:r w:rsidRPr="00DD5BA8">
        <w:t xml:space="preserve">Для отображения темы используется контейнер </w:t>
      </w:r>
      <w:proofErr w:type="spellStart"/>
      <w:r w:rsidRPr="00DD5BA8">
        <w:t>Border</w:t>
      </w:r>
      <w:proofErr w:type="spellEnd"/>
      <w:r w:rsidRPr="00DD5BA8">
        <w:t xml:space="preserve"> с заголовком и визуальным разделителем. Параграфы и тесты представлены списками (</w:t>
      </w:r>
      <w:proofErr w:type="spellStart"/>
      <w:r w:rsidRPr="00DD5BA8">
        <w:t>ItemsControl</w:t>
      </w:r>
      <w:proofErr w:type="spellEnd"/>
      <w:r w:rsidRPr="00DD5BA8">
        <w:t xml:space="preserve">), где каждый элемент </w:t>
      </w:r>
      <w:r>
        <w:t>–</w:t>
      </w:r>
      <w:r w:rsidRPr="00DD5BA8">
        <w:t xml:space="preserve"> кнопка с иконкой и названием, привязанная к соответствующей команде (</w:t>
      </w:r>
      <w:proofErr w:type="spellStart"/>
      <w:r w:rsidRPr="00DD5BA8">
        <w:t>SelectParagraphCommand</w:t>
      </w:r>
      <w:proofErr w:type="spellEnd"/>
      <w:r w:rsidRPr="00DD5BA8">
        <w:t xml:space="preserve"> или </w:t>
      </w:r>
      <w:proofErr w:type="spellStart"/>
      <w:r w:rsidRPr="00DD5BA8">
        <w:t>StartTestCommand</w:t>
      </w:r>
      <w:proofErr w:type="spellEnd"/>
      <w:r w:rsidRPr="00DD5BA8">
        <w:t>).</w:t>
      </w:r>
      <w:r w:rsidR="00E1239D">
        <w:t xml:space="preserve"> </w:t>
      </w:r>
    </w:p>
    <w:p w14:paraId="57BA60E4" w14:textId="3380473F" w:rsidR="004628FE" w:rsidRDefault="004628FE" w:rsidP="00811F6C">
      <w:pPr>
        <w:pStyle w:val="a4"/>
        <w:rPr>
          <w:lang w:eastAsia="ru-RU"/>
        </w:rPr>
      </w:pPr>
      <w:r w:rsidRPr="00E1239D">
        <w:rPr>
          <w:lang w:eastAsia="ru-RU"/>
        </w:rPr>
        <w:t xml:space="preserve">Код реализации </w:t>
      </w:r>
      <w:r w:rsidR="00E1239D" w:rsidRPr="00E1239D">
        <w:rPr>
          <w:lang w:eastAsia="ru-RU"/>
        </w:rPr>
        <w:t xml:space="preserve">карточки с темой и ее </w:t>
      </w:r>
      <w:r w:rsidR="00E1239D">
        <w:rPr>
          <w:lang w:eastAsia="ru-RU"/>
        </w:rPr>
        <w:t>содержимым</w:t>
      </w:r>
      <w:r w:rsidR="00E1239D" w:rsidRPr="00E1239D">
        <w:rPr>
          <w:lang w:eastAsia="ru-RU"/>
        </w:rPr>
        <w:t xml:space="preserve"> представлен </w:t>
      </w:r>
      <w:r w:rsidR="00E1239D" w:rsidRPr="00A04B4A">
        <w:rPr>
          <w:lang w:eastAsia="ru-RU"/>
        </w:rPr>
        <w:t xml:space="preserve">листингом </w:t>
      </w:r>
      <w:r w:rsidR="00A04B4A" w:rsidRPr="00A04B4A">
        <w:rPr>
          <w:lang w:eastAsia="ru-RU"/>
        </w:rPr>
        <w:t>2</w:t>
      </w:r>
      <w:r w:rsidRPr="00A04B4A">
        <w:rPr>
          <w:lang w:eastAsia="ru-RU"/>
        </w:rPr>
        <w:t>.</w:t>
      </w:r>
    </w:p>
    <w:p w14:paraId="2423F348" w14:textId="2643B75B" w:rsidR="004628FE" w:rsidRDefault="004628FE" w:rsidP="004628FE">
      <w:pPr>
        <w:pStyle w:val="aff3"/>
        <w:rPr>
          <w:lang w:eastAsia="ru-RU"/>
        </w:rPr>
      </w:pPr>
      <w:r>
        <w:rPr>
          <w:lang w:eastAsia="ru-RU"/>
        </w:rPr>
        <w:t xml:space="preserve">Листинг </w:t>
      </w:r>
      <w:r w:rsidR="00A04B4A">
        <w:rPr>
          <w:lang w:eastAsia="ru-RU"/>
        </w:rPr>
        <w:t>2</w:t>
      </w:r>
      <w:r>
        <w:rPr>
          <w:lang w:eastAsia="ru-RU"/>
        </w:rPr>
        <w:t xml:space="preserve"> – Код компонента для отображения карточки упражнений</w:t>
      </w:r>
    </w:p>
    <w:p w14:paraId="51F3F69B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&lt;Border Background="White" </w:t>
      </w:r>
      <w:proofErr w:type="spellStart"/>
      <w:r w:rsidRPr="006905E0">
        <w:rPr>
          <w:lang w:val="en-US" w:eastAsia="ru-RU"/>
        </w:rPr>
        <w:t>BorderBrush</w:t>
      </w:r>
      <w:proofErr w:type="spellEnd"/>
      <w:r w:rsidRPr="006905E0">
        <w:rPr>
          <w:lang w:val="en-US" w:eastAsia="ru-RU"/>
        </w:rPr>
        <w:t>="{</w:t>
      </w:r>
      <w:proofErr w:type="spellStart"/>
      <w:r w:rsidRPr="006905E0">
        <w:rPr>
          <w:lang w:val="en-US" w:eastAsia="ru-RU"/>
        </w:rPr>
        <w:t>StaticResource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AccentBrush</w:t>
      </w:r>
      <w:proofErr w:type="spellEnd"/>
      <w:r w:rsidRPr="006905E0">
        <w:rPr>
          <w:lang w:val="en-US" w:eastAsia="ru-RU"/>
        </w:rPr>
        <w:t xml:space="preserve">}" </w:t>
      </w:r>
      <w:proofErr w:type="spellStart"/>
      <w:r w:rsidRPr="006905E0">
        <w:rPr>
          <w:lang w:val="en-US" w:eastAsia="ru-RU"/>
        </w:rPr>
        <w:t>BorderThickness</w:t>
      </w:r>
      <w:proofErr w:type="spellEnd"/>
      <w:r w:rsidRPr="006905E0">
        <w:rPr>
          <w:lang w:val="en-US" w:eastAsia="ru-RU"/>
        </w:rPr>
        <w:t>="1"</w:t>
      </w:r>
    </w:p>
    <w:p w14:paraId="174886D5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</w:t>
      </w:r>
      <w:proofErr w:type="spellStart"/>
      <w:r w:rsidRPr="006905E0">
        <w:rPr>
          <w:lang w:val="en-US" w:eastAsia="ru-RU"/>
        </w:rPr>
        <w:t>CornerRadius</w:t>
      </w:r>
      <w:proofErr w:type="spellEnd"/>
      <w:r w:rsidRPr="006905E0">
        <w:rPr>
          <w:lang w:val="en-US" w:eastAsia="ru-RU"/>
        </w:rPr>
        <w:t>="6" Padding="12" Margin="0,0,0,12"&gt;</w:t>
      </w:r>
    </w:p>
    <w:p w14:paraId="546949C8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&lt;</w:t>
      </w:r>
      <w:proofErr w:type="spellStart"/>
      <w:r w:rsidRPr="006905E0">
        <w:rPr>
          <w:lang w:val="en-US" w:eastAsia="ru-RU"/>
        </w:rPr>
        <w:t>StackPanel</w:t>
      </w:r>
      <w:proofErr w:type="spellEnd"/>
      <w:r w:rsidRPr="006905E0">
        <w:rPr>
          <w:lang w:val="en-US" w:eastAsia="ru-RU"/>
        </w:rPr>
        <w:t>&gt;</w:t>
      </w:r>
    </w:p>
    <w:p w14:paraId="66406488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&lt;!-- </w:t>
      </w:r>
      <w:proofErr w:type="spellStart"/>
      <w:r w:rsidRPr="006905E0">
        <w:rPr>
          <w:lang w:val="en-US" w:eastAsia="ru-RU"/>
        </w:rPr>
        <w:t>Заголовок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темы</w:t>
      </w:r>
      <w:proofErr w:type="spellEnd"/>
      <w:r w:rsidRPr="006905E0">
        <w:rPr>
          <w:lang w:val="en-US" w:eastAsia="ru-RU"/>
        </w:rPr>
        <w:t xml:space="preserve"> --&gt;</w:t>
      </w:r>
    </w:p>
    <w:p w14:paraId="4F5D9E4E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&lt;</w:t>
      </w:r>
      <w:proofErr w:type="spellStart"/>
      <w:r w:rsidRPr="006905E0">
        <w:rPr>
          <w:lang w:val="en-US" w:eastAsia="ru-RU"/>
        </w:rPr>
        <w:t>TextBlock</w:t>
      </w:r>
      <w:proofErr w:type="spellEnd"/>
      <w:r w:rsidRPr="006905E0">
        <w:rPr>
          <w:lang w:val="en-US" w:eastAsia="ru-RU"/>
        </w:rPr>
        <w:t xml:space="preserve"> Text="{Binding </w:t>
      </w:r>
      <w:proofErr w:type="spellStart"/>
      <w:r w:rsidRPr="006905E0">
        <w:rPr>
          <w:lang w:val="en-US" w:eastAsia="ru-RU"/>
        </w:rPr>
        <w:t>ThemeTitle</w:t>
      </w:r>
      <w:proofErr w:type="spellEnd"/>
      <w:r w:rsidRPr="006905E0">
        <w:rPr>
          <w:lang w:val="en-US" w:eastAsia="ru-RU"/>
        </w:rPr>
        <w:t>}"</w:t>
      </w:r>
    </w:p>
    <w:p w14:paraId="558EFB90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</w:t>
      </w:r>
      <w:proofErr w:type="spellStart"/>
      <w:r w:rsidRPr="006905E0">
        <w:rPr>
          <w:lang w:val="en-US" w:eastAsia="ru-RU"/>
        </w:rPr>
        <w:t>FontSize</w:t>
      </w:r>
      <w:proofErr w:type="spellEnd"/>
      <w:r w:rsidRPr="006905E0">
        <w:rPr>
          <w:lang w:val="en-US" w:eastAsia="ru-RU"/>
        </w:rPr>
        <w:t xml:space="preserve">="16" </w:t>
      </w:r>
      <w:proofErr w:type="spellStart"/>
      <w:r w:rsidRPr="006905E0">
        <w:rPr>
          <w:lang w:val="en-US" w:eastAsia="ru-RU"/>
        </w:rPr>
        <w:t>FontWeight</w:t>
      </w:r>
      <w:proofErr w:type="spellEnd"/>
      <w:r w:rsidRPr="006905E0">
        <w:rPr>
          <w:lang w:val="en-US" w:eastAsia="ru-RU"/>
        </w:rPr>
        <w:t>="</w:t>
      </w:r>
      <w:proofErr w:type="spellStart"/>
      <w:r w:rsidRPr="006905E0">
        <w:rPr>
          <w:lang w:val="en-US" w:eastAsia="ru-RU"/>
        </w:rPr>
        <w:t>SemiBold</w:t>
      </w:r>
      <w:proofErr w:type="spellEnd"/>
      <w:r w:rsidRPr="006905E0">
        <w:rPr>
          <w:lang w:val="en-US" w:eastAsia="ru-RU"/>
        </w:rPr>
        <w:t>"</w:t>
      </w:r>
    </w:p>
    <w:p w14:paraId="6955AC5C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Margin="0,0,0,12"</w:t>
      </w:r>
    </w:p>
    <w:p w14:paraId="16C23897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Foreground="{</w:t>
      </w:r>
      <w:proofErr w:type="spellStart"/>
      <w:r w:rsidRPr="006905E0">
        <w:rPr>
          <w:lang w:val="en-US" w:eastAsia="ru-RU"/>
        </w:rPr>
        <w:t>StaticResource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PrimaryBrush</w:t>
      </w:r>
      <w:proofErr w:type="spellEnd"/>
      <w:r w:rsidRPr="006905E0">
        <w:rPr>
          <w:lang w:val="en-US" w:eastAsia="ru-RU"/>
        </w:rPr>
        <w:t>}" /&gt;</w:t>
      </w:r>
    </w:p>
    <w:p w14:paraId="3401B34D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lastRenderedPageBreak/>
        <w:t xml:space="preserve">        &lt;!-- </w:t>
      </w:r>
      <w:proofErr w:type="spellStart"/>
      <w:r w:rsidRPr="006905E0">
        <w:rPr>
          <w:lang w:val="en-US" w:eastAsia="ru-RU"/>
        </w:rPr>
        <w:t>Разделитель</w:t>
      </w:r>
      <w:proofErr w:type="spellEnd"/>
      <w:r w:rsidRPr="006905E0">
        <w:rPr>
          <w:lang w:val="en-US" w:eastAsia="ru-RU"/>
        </w:rPr>
        <w:t xml:space="preserve">: </w:t>
      </w:r>
      <w:proofErr w:type="spellStart"/>
      <w:r w:rsidRPr="006905E0">
        <w:rPr>
          <w:lang w:val="en-US" w:eastAsia="ru-RU"/>
        </w:rPr>
        <w:t>визуально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отделяет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заголовок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от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содержимого</w:t>
      </w:r>
      <w:proofErr w:type="spellEnd"/>
      <w:r w:rsidRPr="006905E0">
        <w:rPr>
          <w:lang w:val="en-US" w:eastAsia="ru-RU"/>
        </w:rPr>
        <w:t xml:space="preserve"> --&gt;</w:t>
      </w:r>
    </w:p>
    <w:p w14:paraId="40485E86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&lt;Border Height="1" Background="{</w:t>
      </w:r>
      <w:proofErr w:type="spellStart"/>
      <w:r w:rsidRPr="006905E0">
        <w:rPr>
          <w:lang w:val="en-US" w:eastAsia="ru-RU"/>
        </w:rPr>
        <w:t>StaticResource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AccentBrush</w:t>
      </w:r>
      <w:proofErr w:type="spellEnd"/>
      <w:r w:rsidRPr="006905E0">
        <w:rPr>
          <w:lang w:val="en-US" w:eastAsia="ru-RU"/>
        </w:rPr>
        <w:t>}" Margin="0,0,0,12" /&gt;</w:t>
      </w:r>
    </w:p>
    <w:p w14:paraId="335F1472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&lt;!-- </w:t>
      </w:r>
      <w:proofErr w:type="spellStart"/>
      <w:r w:rsidRPr="006905E0">
        <w:rPr>
          <w:lang w:val="en-US" w:eastAsia="ru-RU"/>
        </w:rPr>
        <w:t>Список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параграфов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темы</w:t>
      </w:r>
      <w:proofErr w:type="spellEnd"/>
      <w:r w:rsidRPr="006905E0">
        <w:rPr>
          <w:lang w:val="en-US" w:eastAsia="ru-RU"/>
        </w:rPr>
        <w:t xml:space="preserve"> --&gt;</w:t>
      </w:r>
    </w:p>
    <w:p w14:paraId="61A0241E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&lt;</w:t>
      </w:r>
      <w:proofErr w:type="spellStart"/>
      <w:r w:rsidRPr="006905E0">
        <w:rPr>
          <w:lang w:val="en-US" w:eastAsia="ru-RU"/>
        </w:rPr>
        <w:t>ItemsControl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ItemsSource</w:t>
      </w:r>
      <w:proofErr w:type="spellEnd"/>
      <w:r w:rsidRPr="006905E0">
        <w:rPr>
          <w:lang w:val="en-US" w:eastAsia="ru-RU"/>
        </w:rPr>
        <w:t>="{Binding Paragraphs}"&gt;</w:t>
      </w:r>
    </w:p>
    <w:p w14:paraId="57967068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&lt;</w:t>
      </w:r>
      <w:proofErr w:type="spellStart"/>
      <w:r w:rsidRPr="006905E0">
        <w:rPr>
          <w:lang w:val="en-US" w:eastAsia="ru-RU"/>
        </w:rPr>
        <w:t>ItemsControl.ItemTemplate</w:t>
      </w:r>
      <w:proofErr w:type="spellEnd"/>
      <w:r w:rsidRPr="006905E0">
        <w:rPr>
          <w:lang w:val="en-US" w:eastAsia="ru-RU"/>
        </w:rPr>
        <w:t>&gt;</w:t>
      </w:r>
    </w:p>
    <w:p w14:paraId="416339FF" w14:textId="77777777" w:rsidR="006905E0" w:rsidRPr="00A65303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</w:t>
      </w:r>
      <w:r w:rsidRPr="00A65303">
        <w:rPr>
          <w:lang w:val="en-US" w:eastAsia="ru-RU"/>
        </w:rPr>
        <w:t>&lt;</w:t>
      </w:r>
      <w:proofErr w:type="spellStart"/>
      <w:r w:rsidRPr="006905E0">
        <w:rPr>
          <w:lang w:val="en-US" w:eastAsia="ru-RU"/>
        </w:rPr>
        <w:t>DataTemplate</w:t>
      </w:r>
      <w:proofErr w:type="spellEnd"/>
      <w:r w:rsidRPr="00A65303">
        <w:rPr>
          <w:lang w:val="en-US" w:eastAsia="ru-RU"/>
        </w:rPr>
        <w:t>&gt;</w:t>
      </w:r>
    </w:p>
    <w:p w14:paraId="16B4BAEA" w14:textId="77777777" w:rsidR="006905E0" w:rsidRPr="00A65303" w:rsidRDefault="006905E0" w:rsidP="006905E0">
      <w:pPr>
        <w:pStyle w:val="aff1"/>
        <w:rPr>
          <w:lang w:val="en-US" w:eastAsia="ru-RU"/>
        </w:rPr>
      </w:pPr>
      <w:r w:rsidRPr="00A65303">
        <w:rPr>
          <w:lang w:val="en-US" w:eastAsia="ru-RU"/>
        </w:rPr>
        <w:t xml:space="preserve">                    &lt;!-- </w:t>
      </w:r>
      <w:r w:rsidRPr="0062686E">
        <w:rPr>
          <w:lang w:eastAsia="ru-RU"/>
        </w:rPr>
        <w:t>Кнопка</w:t>
      </w:r>
      <w:r w:rsidRPr="00A65303">
        <w:rPr>
          <w:lang w:val="en-US" w:eastAsia="ru-RU"/>
        </w:rPr>
        <w:t xml:space="preserve"> </w:t>
      </w:r>
      <w:r w:rsidRPr="0062686E">
        <w:rPr>
          <w:lang w:eastAsia="ru-RU"/>
        </w:rPr>
        <w:t>для</w:t>
      </w:r>
      <w:r w:rsidRPr="00A65303">
        <w:rPr>
          <w:lang w:val="en-US" w:eastAsia="ru-RU"/>
        </w:rPr>
        <w:t xml:space="preserve"> </w:t>
      </w:r>
      <w:r w:rsidRPr="0062686E">
        <w:rPr>
          <w:lang w:eastAsia="ru-RU"/>
        </w:rPr>
        <w:t>выбора</w:t>
      </w:r>
      <w:r w:rsidRPr="00A65303">
        <w:rPr>
          <w:lang w:val="en-US" w:eastAsia="ru-RU"/>
        </w:rPr>
        <w:t xml:space="preserve"> </w:t>
      </w:r>
      <w:r w:rsidRPr="0062686E">
        <w:rPr>
          <w:lang w:eastAsia="ru-RU"/>
        </w:rPr>
        <w:t>параграфа</w:t>
      </w:r>
      <w:r w:rsidRPr="00A65303">
        <w:rPr>
          <w:lang w:val="en-US" w:eastAsia="ru-RU"/>
        </w:rPr>
        <w:t xml:space="preserve"> --&gt;</w:t>
      </w:r>
    </w:p>
    <w:p w14:paraId="2E735D3A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A65303">
        <w:rPr>
          <w:lang w:val="en-US" w:eastAsia="ru-RU"/>
        </w:rPr>
        <w:t xml:space="preserve">                    </w:t>
      </w:r>
      <w:r w:rsidRPr="006905E0">
        <w:rPr>
          <w:lang w:val="en-US" w:eastAsia="ru-RU"/>
        </w:rPr>
        <w:t xml:space="preserve">&lt;Button Command="{Binding </w:t>
      </w:r>
      <w:proofErr w:type="spellStart"/>
      <w:r w:rsidRPr="006905E0">
        <w:rPr>
          <w:lang w:val="en-US" w:eastAsia="ru-RU"/>
        </w:rPr>
        <w:t>DataContext.SelectParagraphCommand</w:t>
      </w:r>
      <w:proofErr w:type="spellEnd"/>
      <w:r w:rsidRPr="006905E0">
        <w:rPr>
          <w:lang w:val="en-US" w:eastAsia="ru-RU"/>
        </w:rPr>
        <w:t xml:space="preserve">, </w:t>
      </w:r>
      <w:proofErr w:type="spellStart"/>
      <w:r w:rsidRPr="006905E0">
        <w:rPr>
          <w:lang w:val="en-US" w:eastAsia="ru-RU"/>
        </w:rPr>
        <w:t>RelativeSource</w:t>
      </w:r>
      <w:proofErr w:type="spellEnd"/>
      <w:r w:rsidRPr="006905E0">
        <w:rPr>
          <w:lang w:val="en-US" w:eastAsia="ru-RU"/>
        </w:rPr>
        <w:t>={</w:t>
      </w:r>
      <w:proofErr w:type="spellStart"/>
      <w:r w:rsidRPr="006905E0">
        <w:rPr>
          <w:lang w:val="en-US" w:eastAsia="ru-RU"/>
        </w:rPr>
        <w:t>RelativeSource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AncestorType</w:t>
      </w:r>
      <w:proofErr w:type="spellEnd"/>
      <w:r w:rsidRPr="006905E0">
        <w:rPr>
          <w:lang w:val="en-US" w:eastAsia="ru-RU"/>
        </w:rPr>
        <w:t>=</w:t>
      </w:r>
      <w:proofErr w:type="spellStart"/>
      <w:r w:rsidRPr="006905E0">
        <w:rPr>
          <w:lang w:val="en-US" w:eastAsia="ru-RU"/>
        </w:rPr>
        <w:t>UserControl</w:t>
      </w:r>
      <w:proofErr w:type="spellEnd"/>
      <w:r w:rsidRPr="006905E0">
        <w:rPr>
          <w:lang w:val="en-US" w:eastAsia="ru-RU"/>
        </w:rPr>
        <w:t>}}"</w:t>
      </w:r>
    </w:p>
    <w:p w14:paraId="1ACC5915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</w:t>
      </w:r>
      <w:proofErr w:type="spellStart"/>
      <w:r w:rsidRPr="006905E0">
        <w:rPr>
          <w:lang w:val="en-US" w:eastAsia="ru-RU"/>
        </w:rPr>
        <w:t>CommandParameter</w:t>
      </w:r>
      <w:proofErr w:type="spellEnd"/>
      <w:r w:rsidRPr="006905E0">
        <w:rPr>
          <w:lang w:val="en-US" w:eastAsia="ru-RU"/>
        </w:rPr>
        <w:t>="{Binding}"</w:t>
      </w:r>
    </w:p>
    <w:p w14:paraId="2C823A65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Style="{</w:t>
      </w:r>
      <w:proofErr w:type="spellStart"/>
      <w:r w:rsidRPr="006905E0">
        <w:rPr>
          <w:lang w:val="en-US" w:eastAsia="ru-RU"/>
        </w:rPr>
        <w:t>StaticResource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TransparentButtonStyle</w:t>
      </w:r>
      <w:proofErr w:type="spellEnd"/>
      <w:r w:rsidRPr="006905E0">
        <w:rPr>
          <w:lang w:val="en-US" w:eastAsia="ru-RU"/>
        </w:rPr>
        <w:t>}"</w:t>
      </w:r>
    </w:p>
    <w:p w14:paraId="1B06FE46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Margin="0,0,0,8" Padding="8,6"</w:t>
      </w:r>
    </w:p>
    <w:p w14:paraId="76558524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</w:t>
      </w:r>
      <w:proofErr w:type="spellStart"/>
      <w:r w:rsidRPr="006905E0">
        <w:rPr>
          <w:lang w:val="en-US" w:eastAsia="ru-RU"/>
        </w:rPr>
        <w:t>HorizontalContentAlignment</w:t>
      </w:r>
      <w:proofErr w:type="spellEnd"/>
      <w:r w:rsidRPr="006905E0">
        <w:rPr>
          <w:lang w:val="en-US" w:eastAsia="ru-RU"/>
        </w:rPr>
        <w:t>="Stretch"&gt;</w:t>
      </w:r>
    </w:p>
    <w:p w14:paraId="49E19B62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&lt;Grid&gt;</w:t>
      </w:r>
    </w:p>
    <w:p w14:paraId="6F12C841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&lt;</w:t>
      </w:r>
      <w:proofErr w:type="spellStart"/>
      <w:r w:rsidRPr="006905E0">
        <w:rPr>
          <w:lang w:val="en-US" w:eastAsia="ru-RU"/>
        </w:rPr>
        <w:t>Grid.ColumnDefinitions</w:t>
      </w:r>
      <w:proofErr w:type="spellEnd"/>
      <w:r w:rsidRPr="006905E0">
        <w:rPr>
          <w:lang w:val="en-US" w:eastAsia="ru-RU"/>
        </w:rPr>
        <w:t>&gt;</w:t>
      </w:r>
    </w:p>
    <w:p w14:paraId="3E9954A8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&lt;!-- </w:t>
      </w:r>
      <w:proofErr w:type="spellStart"/>
      <w:r w:rsidRPr="006905E0">
        <w:rPr>
          <w:lang w:val="en-US" w:eastAsia="ru-RU"/>
        </w:rPr>
        <w:t>Колонка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для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иконки</w:t>
      </w:r>
      <w:proofErr w:type="spellEnd"/>
      <w:r w:rsidRPr="006905E0">
        <w:rPr>
          <w:lang w:val="en-US" w:eastAsia="ru-RU"/>
        </w:rPr>
        <w:t xml:space="preserve"> --&gt;</w:t>
      </w:r>
    </w:p>
    <w:p w14:paraId="1B51925E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&lt;</w:t>
      </w:r>
      <w:proofErr w:type="spellStart"/>
      <w:r w:rsidRPr="006905E0">
        <w:rPr>
          <w:lang w:val="en-US" w:eastAsia="ru-RU"/>
        </w:rPr>
        <w:t>ColumnDefinition</w:t>
      </w:r>
      <w:proofErr w:type="spellEnd"/>
      <w:r w:rsidRPr="006905E0">
        <w:rPr>
          <w:lang w:val="en-US" w:eastAsia="ru-RU"/>
        </w:rPr>
        <w:t xml:space="preserve"> Width="40"/&gt;</w:t>
      </w:r>
    </w:p>
    <w:p w14:paraId="2368D1C1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&lt;!-- </w:t>
      </w:r>
      <w:proofErr w:type="spellStart"/>
      <w:r w:rsidRPr="006905E0">
        <w:rPr>
          <w:lang w:val="en-US" w:eastAsia="ru-RU"/>
        </w:rPr>
        <w:t>Колонка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для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текста</w:t>
      </w:r>
      <w:proofErr w:type="spellEnd"/>
      <w:r w:rsidRPr="006905E0">
        <w:rPr>
          <w:lang w:val="en-US" w:eastAsia="ru-RU"/>
        </w:rPr>
        <w:t xml:space="preserve"> --&gt;</w:t>
      </w:r>
    </w:p>
    <w:p w14:paraId="07439609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&lt;</w:t>
      </w:r>
      <w:proofErr w:type="spellStart"/>
      <w:r w:rsidRPr="006905E0">
        <w:rPr>
          <w:lang w:val="en-US" w:eastAsia="ru-RU"/>
        </w:rPr>
        <w:t>ColumnDefinition</w:t>
      </w:r>
      <w:proofErr w:type="spellEnd"/>
      <w:r w:rsidRPr="006905E0">
        <w:rPr>
          <w:lang w:val="en-US" w:eastAsia="ru-RU"/>
        </w:rPr>
        <w:t xml:space="preserve"> Width="*"/&gt;</w:t>
      </w:r>
    </w:p>
    <w:p w14:paraId="46DF7E3B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&lt;/</w:t>
      </w:r>
      <w:proofErr w:type="spellStart"/>
      <w:r w:rsidRPr="006905E0">
        <w:rPr>
          <w:lang w:val="en-US" w:eastAsia="ru-RU"/>
        </w:rPr>
        <w:t>Grid.ColumnDefinitions</w:t>
      </w:r>
      <w:proofErr w:type="spellEnd"/>
      <w:r w:rsidRPr="006905E0">
        <w:rPr>
          <w:lang w:val="en-US" w:eastAsia="ru-RU"/>
        </w:rPr>
        <w:t>&gt;</w:t>
      </w:r>
    </w:p>
    <w:p w14:paraId="06FA88A9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&lt;!-- </w:t>
      </w:r>
      <w:proofErr w:type="spellStart"/>
      <w:r w:rsidRPr="006905E0">
        <w:rPr>
          <w:lang w:val="en-US" w:eastAsia="ru-RU"/>
        </w:rPr>
        <w:t>Иконка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параграфа</w:t>
      </w:r>
      <w:proofErr w:type="spellEnd"/>
      <w:r w:rsidRPr="006905E0">
        <w:rPr>
          <w:lang w:val="en-US" w:eastAsia="ru-RU"/>
        </w:rPr>
        <w:t xml:space="preserve"> --&gt;</w:t>
      </w:r>
    </w:p>
    <w:p w14:paraId="54596C19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&lt;Image </w:t>
      </w:r>
      <w:proofErr w:type="spellStart"/>
      <w:r w:rsidRPr="006905E0">
        <w:rPr>
          <w:lang w:val="en-US" w:eastAsia="ru-RU"/>
        </w:rPr>
        <w:t>Grid.Column</w:t>
      </w:r>
      <w:proofErr w:type="spellEnd"/>
      <w:r w:rsidRPr="006905E0">
        <w:rPr>
          <w:lang w:val="en-US" w:eastAsia="ru-RU"/>
        </w:rPr>
        <w:t>="0"</w:t>
      </w:r>
    </w:p>
    <w:p w14:paraId="0594D779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   Source="pack://application:,,,/Resources/Images/paragraph.png"</w:t>
      </w:r>
    </w:p>
    <w:p w14:paraId="3A1AEF03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   Width="40" Height="40"</w:t>
      </w:r>
    </w:p>
    <w:p w14:paraId="36500674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   </w:t>
      </w:r>
      <w:proofErr w:type="spellStart"/>
      <w:r w:rsidRPr="006905E0">
        <w:rPr>
          <w:lang w:val="en-US" w:eastAsia="ru-RU"/>
        </w:rPr>
        <w:t>VerticalAlignment</w:t>
      </w:r>
      <w:proofErr w:type="spellEnd"/>
      <w:r w:rsidRPr="006905E0">
        <w:rPr>
          <w:lang w:val="en-US" w:eastAsia="ru-RU"/>
        </w:rPr>
        <w:t>="Center" /&gt;</w:t>
      </w:r>
    </w:p>
    <w:p w14:paraId="37146B1B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&lt;!-- </w:t>
      </w:r>
      <w:proofErr w:type="spellStart"/>
      <w:r w:rsidRPr="006905E0">
        <w:rPr>
          <w:lang w:val="en-US" w:eastAsia="ru-RU"/>
        </w:rPr>
        <w:t>Название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параграфа</w:t>
      </w:r>
      <w:proofErr w:type="spellEnd"/>
      <w:r w:rsidRPr="006905E0">
        <w:rPr>
          <w:lang w:val="en-US" w:eastAsia="ru-RU"/>
        </w:rPr>
        <w:t xml:space="preserve"> --&gt;</w:t>
      </w:r>
    </w:p>
    <w:p w14:paraId="255DB1EB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&lt;</w:t>
      </w:r>
      <w:proofErr w:type="spellStart"/>
      <w:r w:rsidRPr="006905E0">
        <w:rPr>
          <w:lang w:val="en-US" w:eastAsia="ru-RU"/>
        </w:rPr>
        <w:t>TextBlock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Grid.Column</w:t>
      </w:r>
      <w:proofErr w:type="spellEnd"/>
      <w:r w:rsidRPr="006905E0">
        <w:rPr>
          <w:lang w:val="en-US" w:eastAsia="ru-RU"/>
        </w:rPr>
        <w:t>="1"</w:t>
      </w:r>
    </w:p>
    <w:p w14:paraId="167F4650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       Text="{Binding </w:t>
      </w:r>
      <w:proofErr w:type="spellStart"/>
      <w:r w:rsidRPr="006905E0">
        <w:rPr>
          <w:lang w:val="en-US" w:eastAsia="ru-RU"/>
        </w:rPr>
        <w:t>ParagraphTitle</w:t>
      </w:r>
      <w:proofErr w:type="spellEnd"/>
      <w:r w:rsidRPr="006905E0">
        <w:rPr>
          <w:lang w:val="en-US" w:eastAsia="ru-RU"/>
        </w:rPr>
        <w:t>}"</w:t>
      </w:r>
    </w:p>
    <w:p w14:paraId="2BB9188C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       </w:t>
      </w:r>
      <w:proofErr w:type="spellStart"/>
      <w:r w:rsidRPr="006905E0">
        <w:rPr>
          <w:lang w:val="en-US" w:eastAsia="ru-RU"/>
        </w:rPr>
        <w:t>FontSize</w:t>
      </w:r>
      <w:proofErr w:type="spellEnd"/>
      <w:r w:rsidRPr="006905E0">
        <w:rPr>
          <w:lang w:val="en-US" w:eastAsia="ru-RU"/>
        </w:rPr>
        <w:t>="15"</w:t>
      </w:r>
    </w:p>
    <w:p w14:paraId="5AAE51F9" w14:textId="7F0E41AE" w:rsidR="006905E0" w:rsidRPr="006905E0" w:rsidRDefault="006905E0" w:rsidP="00B17061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       </w:t>
      </w:r>
      <w:proofErr w:type="spellStart"/>
      <w:r w:rsidRPr="006905E0">
        <w:rPr>
          <w:lang w:val="en-US" w:eastAsia="ru-RU"/>
        </w:rPr>
        <w:t>VerticalAlignment</w:t>
      </w:r>
      <w:proofErr w:type="spellEnd"/>
      <w:r w:rsidRPr="006905E0">
        <w:rPr>
          <w:lang w:val="en-US" w:eastAsia="ru-RU"/>
        </w:rPr>
        <w:t>="Center"</w:t>
      </w:r>
      <w:r w:rsidR="00B17061" w:rsidRPr="00135E2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TextTrimming</w:t>
      </w:r>
      <w:proofErr w:type="spellEnd"/>
      <w:r w:rsidRPr="006905E0">
        <w:rPr>
          <w:lang w:val="en-US" w:eastAsia="ru-RU"/>
        </w:rPr>
        <w:t>="</w:t>
      </w:r>
      <w:proofErr w:type="spellStart"/>
      <w:r w:rsidRPr="006905E0">
        <w:rPr>
          <w:lang w:val="en-US" w:eastAsia="ru-RU"/>
        </w:rPr>
        <w:t>CharacterEllipsis</w:t>
      </w:r>
      <w:proofErr w:type="spellEnd"/>
      <w:r w:rsidRPr="006905E0">
        <w:rPr>
          <w:lang w:val="en-US" w:eastAsia="ru-RU"/>
        </w:rPr>
        <w:t>"/&gt;</w:t>
      </w:r>
    </w:p>
    <w:p w14:paraId="6C8B9426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&lt;/Grid&gt;</w:t>
      </w:r>
    </w:p>
    <w:p w14:paraId="41BF55B7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&lt;/Button&gt;</w:t>
      </w:r>
    </w:p>
    <w:p w14:paraId="64481423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&lt;/</w:t>
      </w:r>
      <w:proofErr w:type="spellStart"/>
      <w:r w:rsidRPr="006905E0">
        <w:rPr>
          <w:lang w:val="en-US" w:eastAsia="ru-RU"/>
        </w:rPr>
        <w:t>DataTemplate</w:t>
      </w:r>
      <w:proofErr w:type="spellEnd"/>
      <w:r w:rsidRPr="006905E0">
        <w:rPr>
          <w:lang w:val="en-US" w:eastAsia="ru-RU"/>
        </w:rPr>
        <w:t>&gt;</w:t>
      </w:r>
    </w:p>
    <w:p w14:paraId="3C396792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&lt;/</w:t>
      </w:r>
      <w:proofErr w:type="spellStart"/>
      <w:r w:rsidRPr="006905E0">
        <w:rPr>
          <w:lang w:val="en-US" w:eastAsia="ru-RU"/>
        </w:rPr>
        <w:t>ItemsControl.ItemTemplate</w:t>
      </w:r>
      <w:proofErr w:type="spellEnd"/>
      <w:r w:rsidRPr="006905E0">
        <w:rPr>
          <w:lang w:val="en-US" w:eastAsia="ru-RU"/>
        </w:rPr>
        <w:t>&gt;</w:t>
      </w:r>
    </w:p>
    <w:p w14:paraId="01471240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&lt;/</w:t>
      </w:r>
      <w:proofErr w:type="spellStart"/>
      <w:r w:rsidRPr="006905E0">
        <w:rPr>
          <w:lang w:val="en-US" w:eastAsia="ru-RU"/>
        </w:rPr>
        <w:t>ItemsControl</w:t>
      </w:r>
      <w:proofErr w:type="spellEnd"/>
      <w:r w:rsidRPr="006905E0">
        <w:rPr>
          <w:lang w:val="en-US" w:eastAsia="ru-RU"/>
        </w:rPr>
        <w:t>&gt;</w:t>
      </w:r>
    </w:p>
    <w:p w14:paraId="1E93DC4C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&lt;!-- </w:t>
      </w:r>
      <w:proofErr w:type="spellStart"/>
      <w:r w:rsidRPr="006905E0">
        <w:rPr>
          <w:lang w:val="en-US" w:eastAsia="ru-RU"/>
        </w:rPr>
        <w:t>Список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тестов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темы</w:t>
      </w:r>
      <w:proofErr w:type="spellEnd"/>
      <w:r w:rsidRPr="006905E0">
        <w:rPr>
          <w:lang w:val="en-US" w:eastAsia="ru-RU"/>
        </w:rPr>
        <w:t xml:space="preserve"> --&gt;</w:t>
      </w:r>
    </w:p>
    <w:p w14:paraId="2977082F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&lt;</w:t>
      </w:r>
      <w:proofErr w:type="spellStart"/>
      <w:r w:rsidRPr="006905E0">
        <w:rPr>
          <w:lang w:val="en-US" w:eastAsia="ru-RU"/>
        </w:rPr>
        <w:t>ItemsControl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ItemsSource</w:t>
      </w:r>
      <w:proofErr w:type="spellEnd"/>
      <w:r w:rsidRPr="006905E0">
        <w:rPr>
          <w:lang w:val="en-US" w:eastAsia="ru-RU"/>
        </w:rPr>
        <w:t>="{Binding Tests}" Margin="0,4,0,0"&gt;</w:t>
      </w:r>
    </w:p>
    <w:p w14:paraId="5681B75F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&lt;</w:t>
      </w:r>
      <w:proofErr w:type="spellStart"/>
      <w:r w:rsidRPr="006905E0">
        <w:rPr>
          <w:lang w:val="en-US" w:eastAsia="ru-RU"/>
        </w:rPr>
        <w:t>ItemsControl.ItemTemplate</w:t>
      </w:r>
      <w:proofErr w:type="spellEnd"/>
      <w:r w:rsidRPr="006905E0">
        <w:rPr>
          <w:lang w:val="en-US" w:eastAsia="ru-RU"/>
        </w:rPr>
        <w:t>&gt;</w:t>
      </w:r>
    </w:p>
    <w:p w14:paraId="496493DC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&lt;</w:t>
      </w:r>
      <w:proofErr w:type="spellStart"/>
      <w:r w:rsidRPr="006905E0">
        <w:rPr>
          <w:lang w:val="en-US" w:eastAsia="ru-RU"/>
        </w:rPr>
        <w:t>DataTemplate</w:t>
      </w:r>
      <w:proofErr w:type="spellEnd"/>
      <w:r w:rsidRPr="006905E0">
        <w:rPr>
          <w:lang w:val="en-US" w:eastAsia="ru-RU"/>
        </w:rPr>
        <w:t>&gt;</w:t>
      </w:r>
    </w:p>
    <w:p w14:paraId="32894713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&lt;!-- </w:t>
      </w:r>
      <w:proofErr w:type="spellStart"/>
      <w:r w:rsidRPr="006905E0">
        <w:rPr>
          <w:lang w:val="en-US" w:eastAsia="ru-RU"/>
        </w:rPr>
        <w:t>Кнопка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для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запуска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теста</w:t>
      </w:r>
      <w:proofErr w:type="spellEnd"/>
      <w:r w:rsidRPr="006905E0">
        <w:rPr>
          <w:lang w:val="en-US" w:eastAsia="ru-RU"/>
        </w:rPr>
        <w:t xml:space="preserve"> --&gt;</w:t>
      </w:r>
    </w:p>
    <w:p w14:paraId="577869CF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&lt;Button Command="{Binding </w:t>
      </w:r>
      <w:proofErr w:type="spellStart"/>
      <w:r w:rsidRPr="006905E0">
        <w:rPr>
          <w:lang w:val="en-US" w:eastAsia="ru-RU"/>
        </w:rPr>
        <w:t>DataContext.StartTestCommand</w:t>
      </w:r>
      <w:proofErr w:type="spellEnd"/>
      <w:r w:rsidRPr="006905E0">
        <w:rPr>
          <w:lang w:val="en-US" w:eastAsia="ru-RU"/>
        </w:rPr>
        <w:t xml:space="preserve">, </w:t>
      </w:r>
      <w:proofErr w:type="spellStart"/>
      <w:r w:rsidRPr="006905E0">
        <w:rPr>
          <w:lang w:val="en-US" w:eastAsia="ru-RU"/>
        </w:rPr>
        <w:t>RelativeSource</w:t>
      </w:r>
      <w:proofErr w:type="spellEnd"/>
      <w:r w:rsidRPr="006905E0">
        <w:rPr>
          <w:lang w:val="en-US" w:eastAsia="ru-RU"/>
        </w:rPr>
        <w:t>={</w:t>
      </w:r>
      <w:proofErr w:type="spellStart"/>
      <w:r w:rsidRPr="006905E0">
        <w:rPr>
          <w:lang w:val="en-US" w:eastAsia="ru-RU"/>
        </w:rPr>
        <w:t>RelativeSource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AncestorType</w:t>
      </w:r>
      <w:proofErr w:type="spellEnd"/>
      <w:r w:rsidRPr="006905E0">
        <w:rPr>
          <w:lang w:val="en-US" w:eastAsia="ru-RU"/>
        </w:rPr>
        <w:t>=</w:t>
      </w:r>
      <w:proofErr w:type="spellStart"/>
      <w:r w:rsidRPr="006905E0">
        <w:rPr>
          <w:lang w:val="en-US" w:eastAsia="ru-RU"/>
        </w:rPr>
        <w:t>UserControl</w:t>
      </w:r>
      <w:proofErr w:type="spellEnd"/>
      <w:r w:rsidRPr="006905E0">
        <w:rPr>
          <w:lang w:val="en-US" w:eastAsia="ru-RU"/>
        </w:rPr>
        <w:t>}}"</w:t>
      </w:r>
    </w:p>
    <w:p w14:paraId="41801619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</w:t>
      </w:r>
      <w:proofErr w:type="spellStart"/>
      <w:r w:rsidRPr="006905E0">
        <w:rPr>
          <w:lang w:val="en-US" w:eastAsia="ru-RU"/>
        </w:rPr>
        <w:t>CommandParameter</w:t>
      </w:r>
      <w:proofErr w:type="spellEnd"/>
      <w:r w:rsidRPr="006905E0">
        <w:rPr>
          <w:lang w:val="en-US" w:eastAsia="ru-RU"/>
        </w:rPr>
        <w:t>="{Binding}"</w:t>
      </w:r>
    </w:p>
    <w:p w14:paraId="69DC8623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lastRenderedPageBreak/>
        <w:t xml:space="preserve">                            Style="{</w:t>
      </w:r>
      <w:proofErr w:type="spellStart"/>
      <w:r w:rsidRPr="006905E0">
        <w:rPr>
          <w:lang w:val="en-US" w:eastAsia="ru-RU"/>
        </w:rPr>
        <w:t>StaticResource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TransparentButtonStyle</w:t>
      </w:r>
      <w:proofErr w:type="spellEnd"/>
      <w:r w:rsidRPr="006905E0">
        <w:rPr>
          <w:lang w:val="en-US" w:eastAsia="ru-RU"/>
        </w:rPr>
        <w:t>}"</w:t>
      </w:r>
    </w:p>
    <w:p w14:paraId="4C12CA60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Margin="0,0,0,8" Padding="8,6"</w:t>
      </w:r>
    </w:p>
    <w:p w14:paraId="07EAA0AA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</w:t>
      </w:r>
      <w:proofErr w:type="spellStart"/>
      <w:r w:rsidRPr="006905E0">
        <w:rPr>
          <w:lang w:val="en-US" w:eastAsia="ru-RU"/>
        </w:rPr>
        <w:t>HorizontalContentAlignment</w:t>
      </w:r>
      <w:proofErr w:type="spellEnd"/>
      <w:r w:rsidRPr="006905E0">
        <w:rPr>
          <w:lang w:val="en-US" w:eastAsia="ru-RU"/>
        </w:rPr>
        <w:t>="Stretch"&gt;</w:t>
      </w:r>
    </w:p>
    <w:p w14:paraId="4F2260CA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&lt;Grid&gt;</w:t>
      </w:r>
    </w:p>
    <w:p w14:paraId="74E806B6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&lt;</w:t>
      </w:r>
      <w:proofErr w:type="spellStart"/>
      <w:r w:rsidRPr="006905E0">
        <w:rPr>
          <w:lang w:val="en-US" w:eastAsia="ru-RU"/>
        </w:rPr>
        <w:t>Grid.ColumnDefinitions</w:t>
      </w:r>
      <w:proofErr w:type="spellEnd"/>
      <w:r w:rsidRPr="006905E0">
        <w:rPr>
          <w:lang w:val="en-US" w:eastAsia="ru-RU"/>
        </w:rPr>
        <w:t>&gt;</w:t>
      </w:r>
    </w:p>
    <w:p w14:paraId="04567273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&lt;!-- </w:t>
      </w:r>
      <w:proofErr w:type="spellStart"/>
      <w:r w:rsidRPr="006905E0">
        <w:rPr>
          <w:lang w:val="en-US" w:eastAsia="ru-RU"/>
        </w:rPr>
        <w:t>Колонка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для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иконки</w:t>
      </w:r>
      <w:proofErr w:type="spellEnd"/>
      <w:r w:rsidRPr="006905E0">
        <w:rPr>
          <w:lang w:val="en-US" w:eastAsia="ru-RU"/>
        </w:rPr>
        <w:t xml:space="preserve"> --&gt;</w:t>
      </w:r>
    </w:p>
    <w:p w14:paraId="037162D9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&lt;</w:t>
      </w:r>
      <w:proofErr w:type="spellStart"/>
      <w:r w:rsidRPr="006905E0">
        <w:rPr>
          <w:lang w:val="en-US" w:eastAsia="ru-RU"/>
        </w:rPr>
        <w:t>ColumnDefinition</w:t>
      </w:r>
      <w:proofErr w:type="spellEnd"/>
      <w:r w:rsidRPr="006905E0">
        <w:rPr>
          <w:lang w:val="en-US" w:eastAsia="ru-RU"/>
        </w:rPr>
        <w:t xml:space="preserve"> Width="40"/&gt;</w:t>
      </w:r>
    </w:p>
    <w:p w14:paraId="2FE9D3BC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&lt;!-- </w:t>
      </w:r>
      <w:proofErr w:type="spellStart"/>
      <w:r w:rsidRPr="006905E0">
        <w:rPr>
          <w:lang w:val="en-US" w:eastAsia="ru-RU"/>
        </w:rPr>
        <w:t>Колонка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для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текста</w:t>
      </w:r>
      <w:proofErr w:type="spellEnd"/>
      <w:r w:rsidRPr="006905E0">
        <w:rPr>
          <w:lang w:val="en-US" w:eastAsia="ru-RU"/>
        </w:rPr>
        <w:t xml:space="preserve"> --&gt;</w:t>
      </w:r>
    </w:p>
    <w:p w14:paraId="386C8FEA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&lt;</w:t>
      </w:r>
      <w:proofErr w:type="spellStart"/>
      <w:r w:rsidRPr="006905E0">
        <w:rPr>
          <w:lang w:val="en-US" w:eastAsia="ru-RU"/>
        </w:rPr>
        <w:t>ColumnDefinition</w:t>
      </w:r>
      <w:proofErr w:type="spellEnd"/>
      <w:r w:rsidRPr="006905E0">
        <w:rPr>
          <w:lang w:val="en-US" w:eastAsia="ru-RU"/>
        </w:rPr>
        <w:t xml:space="preserve"> Width="*"/&gt;</w:t>
      </w:r>
    </w:p>
    <w:p w14:paraId="3BD302FF" w14:textId="48E4AC52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&lt;/</w:t>
      </w:r>
      <w:proofErr w:type="spellStart"/>
      <w:r w:rsidRPr="006905E0">
        <w:rPr>
          <w:lang w:val="en-US" w:eastAsia="ru-RU"/>
        </w:rPr>
        <w:t>Grid.ColumnDefinitions</w:t>
      </w:r>
      <w:proofErr w:type="spellEnd"/>
      <w:r w:rsidRPr="006905E0">
        <w:rPr>
          <w:lang w:val="en-US" w:eastAsia="ru-RU"/>
        </w:rPr>
        <w:t>&gt;</w:t>
      </w:r>
    </w:p>
    <w:p w14:paraId="2926C635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&lt;!-- </w:t>
      </w:r>
      <w:proofErr w:type="spellStart"/>
      <w:r w:rsidRPr="006905E0">
        <w:rPr>
          <w:lang w:val="en-US" w:eastAsia="ru-RU"/>
        </w:rPr>
        <w:t>Иконка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теста</w:t>
      </w:r>
      <w:proofErr w:type="spellEnd"/>
      <w:r w:rsidRPr="006905E0">
        <w:rPr>
          <w:lang w:val="en-US" w:eastAsia="ru-RU"/>
        </w:rPr>
        <w:t xml:space="preserve"> --&gt;</w:t>
      </w:r>
    </w:p>
    <w:p w14:paraId="4F8EA35D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&lt;Image </w:t>
      </w:r>
      <w:proofErr w:type="spellStart"/>
      <w:r w:rsidRPr="006905E0">
        <w:rPr>
          <w:lang w:val="en-US" w:eastAsia="ru-RU"/>
        </w:rPr>
        <w:t>Grid.Column</w:t>
      </w:r>
      <w:proofErr w:type="spellEnd"/>
      <w:r w:rsidRPr="006905E0">
        <w:rPr>
          <w:lang w:val="en-US" w:eastAsia="ru-RU"/>
        </w:rPr>
        <w:t>="0"</w:t>
      </w:r>
    </w:p>
    <w:p w14:paraId="2E1E04E6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   Source="pack://application:,,,/Resources/Images/tests.png"</w:t>
      </w:r>
    </w:p>
    <w:p w14:paraId="50AEA46D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   Width="40" Height="40"</w:t>
      </w:r>
    </w:p>
    <w:p w14:paraId="56E6BE44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   </w:t>
      </w:r>
      <w:proofErr w:type="spellStart"/>
      <w:r w:rsidRPr="006905E0">
        <w:rPr>
          <w:lang w:val="en-US" w:eastAsia="ru-RU"/>
        </w:rPr>
        <w:t>VerticalAlignment</w:t>
      </w:r>
      <w:proofErr w:type="spellEnd"/>
      <w:r w:rsidRPr="006905E0">
        <w:rPr>
          <w:lang w:val="en-US" w:eastAsia="ru-RU"/>
        </w:rPr>
        <w:t>="Center" /&gt;</w:t>
      </w:r>
    </w:p>
    <w:p w14:paraId="6D1E1A48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&lt;!-- </w:t>
      </w:r>
      <w:proofErr w:type="spellStart"/>
      <w:r w:rsidRPr="006905E0">
        <w:rPr>
          <w:lang w:val="en-US" w:eastAsia="ru-RU"/>
        </w:rPr>
        <w:t>Название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теста</w:t>
      </w:r>
      <w:proofErr w:type="spellEnd"/>
      <w:r w:rsidRPr="006905E0">
        <w:rPr>
          <w:lang w:val="en-US" w:eastAsia="ru-RU"/>
        </w:rPr>
        <w:t xml:space="preserve"> --&gt;</w:t>
      </w:r>
    </w:p>
    <w:p w14:paraId="36E3255B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&lt;</w:t>
      </w:r>
      <w:proofErr w:type="spellStart"/>
      <w:r w:rsidRPr="006905E0">
        <w:rPr>
          <w:lang w:val="en-US" w:eastAsia="ru-RU"/>
        </w:rPr>
        <w:t>TextBlock</w:t>
      </w:r>
      <w:proofErr w:type="spellEnd"/>
      <w:r w:rsidRPr="006905E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Grid.Column</w:t>
      </w:r>
      <w:proofErr w:type="spellEnd"/>
      <w:r w:rsidRPr="006905E0">
        <w:rPr>
          <w:lang w:val="en-US" w:eastAsia="ru-RU"/>
        </w:rPr>
        <w:t>="1"</w:t>
      </w:r>
    </w:p>
    <w:p w14:paraId="431CEECC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       Text="{Binding </w:t>
      </w:r>
      <w:proofErr w:type="spellStart"/>
      <w:r w:rsidRPr="006905E0">
        <w:rPr>
          <w:lang w:val="en-US" w:eastAsia="ru-RU"/>
        </w:rPr>
        <w:t>TestName</w:t>
      </w:r>
      <w:proofErr w:type="spellEnd"/>
      <w:r w:rsidRPr="006905E0">
        <w:rPr>
          <w:lang w:val="en-US" w:eastAsia="ru-RU"/>
        </w:rPr>
        <w:t>}"</w:t>
      </w:r>
    </w:p>
    <w:p w14:paraId="4801E0AD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       </w:t>
      </w:r>
      <w:proofErr w:type="spellStart"/>
      <w:r w:rsidRPr="006905E0">
        <w:rPr>
          <w:lang w:val="en-US" w:eastAsia="ru-RU"/>
        </w:rPr>
        <w:t>FontSize</w:t>
      </w:r>
      <w:proofErr w:type="spellEnd"/>
      <w:r w:rsidRPr="006905E0">
        <w:rPr>
          <w:lang w:val="en-US" w:eastAsia="ru-RU"/>
        </w:rPr>
        <w:t>="15"</w:t>
      </w:r>
    </w:p>
    <w:p w14:paraId="43BF5387" w14:textId="016CF89F" w:rsidR="006905E0" w:rsidRPr="006905E0" w:rsidRDefault="006905E0" w:rsidP="00B17061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               </w:t>
      </w:r>
      <w:proofErr w:type="spellStart"/>
      <w:r w:rsidRPr="006905E0">
        <w:rPr>
          <w:lang w:val="en-US" w:eastAsia="ru-RU"/>
        </w:rPr>
        <w:t>VerticalAlignment</w:t>
      </w:r>
      <w:proofErr w:type="spellEnd"/>
      <w:r w:rsidRPr="006905E0">
        <w:rPr>
          <w:lang w:val="en-US" w:eastAsia="ru-RU"/>
        </w:rPr>
        <w:t>="Center"</w:t>
      </w:r>
      <w:r w:rsidR="00B17061" w:rsidRPr="00135E20">
        <w:rPr>
          <w:lang w:val="en-US" w:eastAsia="ru-RU"/>
        </w:rPr>
        <w:t xml:space="preserve"> </w:t>
      </w:r>
      <w:proofErr w:type="spellStart"/>
      <w:r w:rsidRPr="006905E0">
        <w:rPr>
          <w:lang w:val="en-US" w:eastAsia="ru-RU"/>
        </w:rPr>
        <w:t>TextTrimming</w:t>
      </w:r>
      <w:proofErr w:type="spellEnd"/>
      <w:r w:rsidRPr="006905E0">
        <w:rPr>
          <w:lang w:val="en-US" w:eastAsia="ru-RU"/>
        </w:rPr>
        <w:t>="</w:t>
      </w:r>
      <w:proofErr w:type="spellStart"/>
      <w:r w:rsidRPr="006905E0">
        <w:rPr>
          <w:lang w:val="en-US" w:eastAsia="ru-RU"/>
        </w:rPr>
        <w:t>CharacterEllipsis</w:t>
      </w:r>
      <w:proofErr w:type="spellEnd"/>
      <w:r w:rsidRPr="006905E0">
        <w:rPr>
          <w:lang w:val="en-US" w:eastAsia="ru-RU"/>
        </w:rPr>
        <w:t>"/&gt;</w:t>
      </w:r>
    </w:p>
    <w:p w14:paraId="1DF429E7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    &lt;/Grid&gt;</w:t>
      </w:r>
    </w:p>
    <w:p w14:paraId="3AF83DD0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    &lt;/Button&gt;</w:t>
      </w:r>
    </w:p>
    <w:p w14:paraId="6068258F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    &lt;/</w:t>
      </w:r>
      <w:proofErr w:type="spellStart"/>
      <w:r w:rsidRPr="006905E0">
        <w:rPr>
          <w:lang w:val="en-US" w:eastAsia="ru-RU"/>
        </w:rPr>
        <w:t>DataTemplate</w:t>
      </w:r>
      <w:proofErr w:type="spellEnd"/>
      <w:r w:rsidRPr="006905E0">
        <w:rPr>
          <w:lang w:val="en-US" w:eastAsia="ru-RU"/>
        </w:rPr>
        <w:t>&gt;</w:t>
      </w:r>
    </w:p>
    <w:p w14:paraId="1675C65A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    &lt;/</w:t>
      </w:r>
      <w:proofErr w:type="spellStart"/>
      <w:r w:rsidRPr="006905E0">
        <w:rPr>
          <w:lang w:val="en-US" w:eastAsia="ru-RU"/>
        </w:rPr>
        <w:t>ItemsControl.ItemTemplate</w:t>
      </w:r>
      <w:proofErr w:type="spellEnd"/>
      <w:r w:rsidRPr="006905E0">
        <w:rPr>
          <w:lang w:val="en-US" w:eastAsia="ru-RU"/>
        </w:rPr>
        <w:t>&gt;</w:t>
      </w:r>
    </w:p>
    <w:p w14:paraId="3F4737A6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    &lt;/</w:t>
      </w:r>
      <w:proofErr w:type="spellStart"/>
      <w:r w:rsidRPr="006905E0">
        <w:rPr>
          <w:lang w:val="en-US" w:eastAsia="ru-RU"/>
        </w:rPr>
        <w:t>ItemsControl</w:t>
      </w:r>
      <w:proofErr w:type="spellEnd"/>
      <w:r w:rsidRPr="006905E0">
        <w:rPr>
          <w:lang w:val="en-US" w:eastAsia="ru-RU"/>
        </w:rPr>
        <w:t>&gt;</w:t>
      </w:r>
    </w:p>
    <w:p w14:paraId="2A2EA3B0" w14:textId="77777777" w:rsidR="006905E0" w:rsidRPr="006905E0" w:rsidRDefault="006905E0" w:rsidP="006905E0">
      <w:pPr>
        <w:pStyle w:val="aff1"/>
        <w:rPr>
          <w:lang w:val="en-US" w:eastAsia="ru-RU"/>
        </w:rPr>
      </w:pPr>
      <w:r w:rsidRPr="006905E0">
        <w:rPr>
          <w:lang w:val="en-US" w:eastAsia="ru-RU"/>
        </w:rPr>
        <w:t xml:space="preserve">    &lt;/</w:t>
      </w:r>
      <w:proofErr w:type="spellStart"/>
      <w:r w:rsidRPr="006905E0">
        <w:rPr>
          <w:lang w:val="en-US" w:eastAsia="ru-RU"/>
        </w:rPr>
        <w:t>StackPanel</w:t>
      </w:r>
      <w:proofErr w:type="spellEnd"/>
      <w:r w:rsidRPr="006905E0">
        <w:rPr>
          <w:lang w:val="en-US" w:eastAsia="ru-RU"/>
        </w:rPr>
        <w:t>&gt;</w:t>
      </w:r>
    </w:p>
    <w:p w14:paraId="403B4C44" w14:textId="5A4A5C3F" w:rsidR="006905E0" w:rsidRDefault="006905E0" w:rsidP="006905E0">
      <w:pPr>
        <w:pStyle w:val="aff1"/>
        <w:rPr>
          <w:lang w:eastAsia="ru-RU"/>
        </w:rPr>
      </w:pPr>
      <w:r w:rsidRPr="006905E0">
        <w:rPr>
          <w:lang w:val="en-US" w:eastAsia="ru-RU"/>
        </w:rPr>
        <w:t>&lt;/Border&gt;</w:t>
      </w:r>
    </w:p>
    <w:p w14:paraId="63CD0C34" w14:textId="77777777" w:rsidR="004628FE" w:rsidRDefault="004628FE" w:rsidP="004628FE">
      <w:pPr>
        <w:pStyle w:val="20"/>
      </w:pPr>
      <w:bookmarkStart w:id="12" w:name="_Toc214268625"/>
      <w:r>
        <w:t>Разграничение прав доступа пользователей</w:t>
      </w:r>
      <w:bookmarkEnd w:id="12"/>
    </w:p>
    <w:p w14:paraId="2D353B39" w14:textId="1BC03835" w:rsidR="00C95F98" w:rsidRDefault="00C95F98" w:rsidP="004628FE">
      <w:pPr>
        <w:pStyle w:val="a4"/>
        <w:rPr>
          <w:lang w:eastAsia="ru-RU"/>
        </w:rPr>
      </w:pPr>
      <w:r w:rsidRPr="00C95F98">
        <w:rPr>
          <w:lang w:eastAsia="ru-RU"/>
        </w:rPr>
        <w:t>В приложении реализована система разграничения прав доступа на уровне пользовательского интерфейса. После авторизации пользовател</w:t>
      </w:r>
      <w:r w:rsidR="00A65303">
        <w:rPr>
          <w:lang w:eastAsia="ru-RU"/>
        </w:rPr>
        <w:t>я</w:t>
      </w:r>
      <w:r w:rsidRPr="00C95F98">
        <w:rPr>
          <w:lang w:eastAsia="ru-RU"/>
        </w:rPr>
        <w:t xml:space="preserve"> определяется его роль и в зависимости от неё активируются или скрываются соответствующие элементы интерфейса.</w:t>
      </w:r>
    </w:p>
    <w:p w14:paraId="4C5A073F" w14:textId="119922B0" w:rsidR="004628FE" w:rsidRDefault="004628FE" w:rsidP="004628FE">
      <w:pPr>
        <w:pStyle w:val="a4"/>
        <w:rPr>
          <w:lang w:eastAsia="ru-RU"/>
        </w:rPr>
      </w:pPr>
      <w:r>
        <w:rPr>
          <w:lang w:eastAsia="ru-RU"/>
        </w:rPr>
        <w:t>Код метода авторизации</w:t>
      </w:r>
      <w:r w:rsidR="00827AB9">
        <w:rPr>
          <w:lang w:eastAsia="ru-RU"/>
        </w:rPr>
        <w:t xml:space="preserve"> представлен листингом </w:t>
      </w:r>
      <w:r w:rsidR="004A53CE">
        <w:rPr>
          <w:lang w:eastAsia="ru-RU"/>
        </w:rPr>
        <w:t>3</w:t>
      </w:r>
      <w:r>
        <w:rPr>
          <w:lang w:eastAsia="ru-RU"/>
        </w:rPr>
        <w:t>.</w:t>
      </w:r>
    </w:p>
    <w:p w14:paraId="34D4EC5B" w14:textId="01E97385" w:rsidR="004628FE" w:rsidRPr="00C52601" w:rsidRDefault="004628FE" w:rsidP="004628FE">
      <w:pPr>
        <w:pStyle w:val="aff3"/>
        <w:rPr>
          <w:lang w:eastAsia="ru-RU"/>
        </w:rPr>
      </w:pPr>
      <w:r>
        <w:rPr>
          <w:lang w:eastAsia="ru-RU"/>
        </w:rPr>
        <w:t>Листинг</w:t>
      </w:r>
      <w:r w:rsidRPr="00C52601">
        <w:rPr>
          <w:lang w:eastAsia="ru-RU"/>
        </w:rPr>
        <w:t xml:space="preserve"> </w:t>
      </w:r>
      <w:r w:rsidR="004A53CE">
        <w:rPr>
          <w:lang w:eastAsia="ru-RU"/>
        </w:rPr>
        <w:t>3</w:t>
      </w:r>
      <w:r w:rsidRPr="00C52601">
        <w:rPr>
          <w:lang w:eastAsia="ru-RU"/>
        </w:rPr>
        <w:t xml:space="preserve"> – </w:t>
      </w:r>
      <w:r>
        <w:rPr>
          <w:lang w:eastAsia="ru-RU"/>
        </w:rPr>
        <w:t>Код</w:t>
      </w:r>
      <w:r w:rsidRPr="00C52601">
        <w:rPr>
          <w:lang w:eastAsia="ru-RU"/>
        </w:rPr>
        <w:t xml:space="preserve"> </w:t>
      </w:r>
      <w:r>
        <w:rPr>
          <w:lang w:eastAsia="ru-RU"/>
        </w:rPr>
        <w:t>метода</w:t>
      </w:r>
      <w:r w:rsidRPr="00C52601">
        <w:rPr>
          <w:lang w:eastAsia="ru-RU"/>
        </w:rPr>
        <w:t xml:space="preserve"> </w:t>
      </w:r>
      <w:r>
        <w:rPr>
          <w:lang w:eastAsia="ru-RU"/>
        </w:rPr>
        <w:t>авторизации</w:t>
      </w:r>
    </w:p>
    <w:p w14:paraId="49A4FB89" w14:textId="40D073EA" w:rsidR="00184806" w:rsidRPr="00AC438A" w:rsidRDefault="00184806" w:rsidP="00AC438A">
      <w:pPr>
        <w:pStyle w:val="aff1"/>
      </w:pPr>
      <w:r w:rsidRPr="00AC438A">
        <w:t>/// &lt;</w:t>
      </w:r>
      <w:proofErr w:type="spellStart"/>
      <w:r w:rsidRPr="00AC438A">
        <w:t>summary</w:t>
      </w:r>
      <w:proofErr w:type="spellEnd"/>
      <w:r w:rsidRPr="00AC438A">
        <w:t>&gt;</w:t>
      </w:r>
    </w:p>
    <w:p w14:paraId="5952891D" w14:textId="7E006EA3" w:rsidR="00184806" w:rsidRPr="00AC438A" w:rsidRDefault="00184806" w:rsidP="00AC438A">
      <w:pPr>
        <w:pStyle w:val="aff1"/>
      </w:pPr>
      <w:r w:rsidRPr="00AC438A">
        <w:t>/// Аутентифицирует пользователя по логину и паролю.</w:t>
      </w:r>
    </w:p>
    <w:p w14:paraId="4E630F47" w14:textId="71A15999" w:rsidR="00184806" w:rsidRPr="00AC438A" w:rsidRDefault="00184806" w:rsidP="00AC438A">
      <w:pPr>
        <w:pStyle w:val="aff1"/>
        <w:rPr>
          <w:lang w:val="en-US"/>
        </w:rPr>
      </w:pPr>
      <w:r w:rsidRPr="00AC438A">
        <w:rPr>
          <w:lang w:val="en-US"/>
        </w:rPr>
        <w:t>/// &lt;/summary&gt;</w:t>
      </w:r>
    </w:p>
    <w:p w14:paraId="494DE64B" w14:textId="55F7427C" w:rsidR="00184806" w:rsidRPr="00AC438A" w:rsidRDefault="00184806" w:rsidP="00AC438A">
      <w:pPr>
        <w:pStyle w:val="aff1"/>
        <w:rPr>
          <w:lang w:val="en-US"/>
        </w:rPr>
      </w:pPr>
      <w:r w:rsidRPr="00AC438A">
        <w:rPr>
          <w:lang w:val="en-US"/>
        </w:rPr>
        <w:lastRenderedPageBreak/>
        <w:t>/// &lt;param name="login"&gt;</w:t>
      </w:r>
      <w:r w:rsidRPr="00AC438A">
        <w:t>Логин</w:t>
      </w:r>
      <w:r w:rsidRPr="00AC438A">
        <w:rPr>
          <w:lang w:val="en-US"/>
        </w:rPr>
        <w:t xml:space="preserve"> </w:t>
      </w:r>
      <w:r w:rsidRPr="00AC438A">
        <w:t>пользователя</w:t>
      </w:r>
      <w:r w:rsidRPr="00AC438A">
        <w:rPr>
          <w:lang w:val="en-US"/>
        </w:rPr>
        <w:t>.&lt;/param&gt;</w:t>
      </w:r>
    </w:p>
    <w:p w14:paraId="4C889A5F" w14:textId="09BE6B4A" w:rsidR="00184806" w:rsidRPr="00AC438A" w:rsidRDefault="00184806" w:rsidP="00AC438A">
      <w:pPr>
        <w:pStyle w:val="aff1"/>
        <w:rPr>
          <w:lang w:val="en-US"/>
        </w:rPr>
      </w:pPr>
      <w:r w:rsidRPr="00AC438A">
        <w:rPr>
          <w:lang w:val="en-US"/>
        </w:rPr>
        <w:t>/// &lt;param name="password"&gt;</w:t>
      </w:r>
      <w:r w:rsidRPr="00AC438A">
        <w:t>Пароль</w:t>
      </w:r>
      <w:r w:rsidRPr="00AC438A">
        <w:rPr>
          <w:lang w:val="en-US"/>
        </w:rPr>
        <w:t xml:space="preserve"> </w:t>
      </w:r>
      <w:r w:rsidRPr="00AC438A">
        <w:t>пользователя</w:t>
      </w:r>
      <w:r w:rsidRPr="00AC438A">
        <w:rPr>
          <w:lang w:val="en-US"/>
        </w:rPr>
        <w:t>.&lt;/param&gt;</w:t>
      </w:r>
    </w:p>
    <w:p w14:paraId="2F970129" w14:textId="692699FF" w:rsidR="00184806" w:rsidRPr="00AC438A" w:rsidRDefault="00184806" w:rsidP="00AC438A">
      <w:pPr>
        <w:pStyle w:val="aff1"/>
        <w:rPr>
          <w:lang w:val="en-US"/>
        </w:rPr>
      </w:pPr>
      <w:r w:rsidRPr="00AC438A">
        <w:rPr>
          <w:lang w:val="en-US"/>
        </w:rPr>
        <w:t>/// &lt;returns&gt;</w:t>
      </w:r>
    </w:p>
    <w:p w14:paraId="4F1442C8" w14:textId="08EEBA9C" w:rsidR="00184806" w:rsidRPr="00AC438A" w:rsidRDefault="00184806" w:rsidP="00AC438A">
      <w:pPr>
        <w:pStyle w:val="aff1"/>
      </w:pPr>
      <w:r w:rsidRPr="00AC438A">
        <w:t>/// &lt;c&gt;</w:t>
      </w:r>
      <w:proofErr w:type="spellStart"/>
      <w:r w:rsidRPr="00AC438A">
        <w:t>true</w:t>
      </w:r>
      <w:proofErr w:type="spellEnd"/>
      <w:r w:rsidRPr="00AC438A">
        <w:t>&lt;/c&gt;, если пользователь с указанными учетными данными найден; иначе &lt;c&gt;</w:t>
      </w:r>
      <w:proofErr w:type="spellStart"/>
      <w:r w:rsidRPr="00AC438A">
        <w:t>false</w:t>
      </w:r>
      <w:proofErr w:type="spellEnd"/>
      <w:r w:rsidRPr="00AC438A">
        <w:t>&lt;/c&gt;.</w:t>
      </w:r>
    </w:p>
    <w:p w14:paraId="5752D808" w14:textId="4979A686" w:rsidR="00184806" w:rsidRPr="00AC438A" w:rsidRDefault="00184806" w:rsidP="00AC438A">
      <w:pPr>
        <w:pStyle w:val="aff1"/>
      </w:pPr>
      <w:r w:rsidRPr="00AC438A">
        <w:t>/// &lt;/</w:t>
      </w:r>
      <w:proofErr w:type="spellStart"/>
      <w:r w:rsidRPr="00AC438A">
        <w:t>returns</w:t>
      </w:r>
      <w:proofErr w:type="spellEnd"/>
      <w:r w:rsidRPr="00AC438A">
        <w:t>&gt;</w:t>
      </w:r>
    </w:p>
    <w:p w14:paraId="2036A1E5" w14:textId="5AF630D4" w:rsidR="00184806" w:rsidRPr="00AC438A" w:rsidRDefault="00184806" w:rsidP="00AC438A">
      <w:pPr>
        <w:pStyle w:val="aff1"/>
      </w:pPr>
      <w:r w:rsidRPr="00AC438A">
        <w:t>/// &lt;</w:t>
      </w:r>
      <w:proofErr w:type="spellStart"/>
      <w:r w:rsidRPr="00AC438A">
        <w:t>remarks</w:t>
      </w:r>
      <w:proofErr w:type="spellEnd"/>
      <w:r w:rsidRPr="00AC438A">
        <w:t>&gt;</w:t>
      </w:r>
    </w:p>
    <w:p w14:paraId="6AED92C0" w14:textId="31BC202A" w:rsidR="00184806" w:rsidRPr="00AC438A" w:rsidRDefault="00184806" w:rsidP="00AC438A">
      <w:pPr>
        <w:pStyle w:val="aff1"/>
      </w:pPr>
      <w:r w:rsidRPr="00AC438A">
        <w:t>/// Если аутентификация успешна, свойство &lt;</w:t>
      </w:r>
      <w:proofErr w:type="spellStart"/>
      <w:r w:rsidRPr="00AC438A">
        <w:t>see</w:t>
      </w:r>
      <w:proofErr w:type="spellEnd"/>
      <w:r w:rsidRPr="00AC438A">
        <w:t xml:space="preserve"> </w:t>
      </w:r>
      <w:proofErr w:type="spellStart"/>
      <w:r w:rsidRPr="00AC438A">
        <w:t>cref</w:t>
      </w:r>
      <w:proofErr w:type="spellEnd"/>
      <w:r w:rsidRPr="00AC438A">
        <w:t>="</w:t>
      </w:r>
      <w:proofErr w:type="spellStart"/>
      <w:r w:rsidRPr="00AC438A">
        <w:t>CurrentUser</w:t>
      </w:r>
      <w:proofErr w:type="spellEnd"/>
      <w:r w:rsidRPr="00AC438A">
        <w:t>"/&gt; устанавливается на найденного пользователя.</w:t>
      </w:r>
    </w:p>
    <w:p w14:paraId="3723B14F" w14:textId="192ABB5C" w:rsidR="00184806" w:rsidRPr="00AC438A" w:rsidRDefault="00184806" w:rsidP="00AC438A">
      <w:pPr>
        <w:pStyle w:val="aff1"/>
      </w:pPr>
      <w:r w:rsidRPr="00AC438A">
        <w:t>/// Метод использует &lt;</w:t>
      </w:r>
      <w:proofErr w:type="spellStart"/>
      <w:r w:rsidRPr="00AC438A">
        <w:t>see</w:t>
      </w:r>
      <w:proofErr w:type="spellEnd"/>
      <w:r w:rsidRPr="00AC438A">
        <w:t xml:space="preserve"> </w:t>
      </w:r>
      <w:proofErr w:type="spellStart"/>
      <w:r w:rsidRPr="00AC438A">
        <w:t>cref</w:t>
      </w:r>
      <w:proofErr w:type="spellEnd"/>
      <w:r w:rsidRPr="00AC438A">
        <w:t>="</w:t>
      </w:r>
      <w:proofErr w:type="spellStart"/>
      <w:r w:rsidRPr="00AC438A">
        <w:t>DataAccessService</w:t>
      </w:r>
      <w:proofErr w:type="spellEnd"/>
      <w:r w:rsidRPr="00AC438A">
        <w:t>"/&gt; для получения списка пользователей.</w:t>
      </w:r>
    </w:p>
    <w:p w14:paraId="6F55EA5B" w14:textId="17627292" w:rsidR="00184806" w:rsidRPr="00AC438A" w:rsidRDefault="00184806" w:rsidP="00AC438A">
      <w:pPr>
        <w:pStyle w:val="aff1"/>
        <w:rPr>
          <w:lang w:val="en-US"/>
        </w:rPr>
      </w:pPr>
      <w:r w:rsidRPr="00AC438A">
        <w:rPr>
          <w:lang w:val="en-US"/>
        </w:rPr>
        <w:t>/// &lt;/remarks&gt;</w:t>
      </w:r>
    </w:p>
    <w:p w14:paraId="4E0C89E9" w14:textId="3298039C" w:rsidR="00184806" w:rsidRPr="00AC438A" w:rsidRDefault="00184806" w:rsidP="00AC438A">
      <w:pPr>
        <w:pStyle w:val="aff1"/>
        <w:rPr>
          <w:lang w:val="en-US"/>
        </w:rPr>
      </w:pPr>
      <w:r w:rsidRPr="00AC438A">
        <w:rPr>
          <w:lang w:val="en-US"/>
        </w:rPr>
        <w:t>public async Task&lt;bool&gt; Login(string login, string password)</w:t>
      </w:r>
    </w:p>
    <w:p w14:paraId="52139C5D" w14:textId="0CCF3F75" w:rsidR="00184806" w:rsidRPr="00AC438A" w:rsidRDefault="00184806" w:rsidP="00AC438A">
      <w:pPr>
        <w:pStyle w:val="aff1"/>
        <w:rPr>
          <w:lang w:val="en-US"/>
        </w:rPr>
      </w:pPr>
      <w:r w:rsidRPr="00AC438A">
        <w:rPr>
          <w:lang w:val="en-US"/>
        </w:rPr>
        <w:t>{</w:t>
      </w:r>
    </w:p>
    <w:p w14:paraId="55628B21" w14:textId="2822F3D4" w:rsidR="00184806" w:rsidRPr="00135E20" w:rsidRDefault="005E02C0" w:rsidP="00AC438A">
      <w:pPr>
        <w:pStyle w:val="aff1"/>
        <w:rPr>
          <w:lang w:val="en-US"/>
        </w:rPr>
      </w:pPr>
      <w:r w:rsidRPr="00135E20">
        <w:rPr>
          <w:lang w:val="en-US"/>
        </w:rPr>
        <w:t xml:space="preserve">  </w:t>
      </w:r>
      <w:r w:rsidR="00184806" w:rsidRPr="00135E20">
        <w:rPr>
          <w:lang w:val="en-US"/>
        </w:rPr>
        <w:t xml:space="preserve">// </w:t>
      </w:r>
      <w:r w:rsidR="00184806" w:rsidRPr="00AC438A">
        <w:t>Получаем</w:t>
      </w:r>
      <w:r w:rsidR="00184806" w:rsidRPr="00135E20">
        <w:rPr>
          <w:lang w:val="en-US"/>
        </w:rPr>
        <w:t xml:space="preserve"> </w:t>
      </w:r>
      <w:r w:rsidR="00184806" w:rsidRPr="00AC438A">
        <w:t>всех</w:t>
      </w:r>
      <w:r w:rsidR="00184806" w:rsidRPr="00135E20">
        <w:rPr>
          <w:lang w:val="en-US"/>
        </w:rPr>
        <w:t xml:space="preserve"> </w:t>
      </w:r>
      <w:r w:rsidR="00184806" w:rsidRPr="00AC438A">
        <w:t>пользователей</w:t>
      </w:r>
      <w:r w:rsidR="00184806" w:rsidRPr="00135E20">
        <w:rPr>
          <w:lang w:val="en-US"/>
        </w:rPr>
        <w:t xml:space="preserve"> </w:t>
      </w:r>
      <w:r w:rsidR="00184806" w:rsidRPr="00AC438A">
        <w:t>из</w:t>
      </w:r>
      <w:r w:rsidR="00184806" w:rsidRPr="00135E20">
        <w:rPr>
          <w:lang w:val="en-US"/>
        </w:rPr>
        <w:t xml:space="preserve"> </w:t>
      </w:r>
      <w:r w:rsidR="00184806" w:rsidRPr="00AC438A">
        <w:t>базы</w:t>
      </w:r>
    </w:p>
    <w:p w14:paraId="408047AE" w14:textId="3558EF22" w:rsidR="00184806" w:rsidRPr="00AC438A" w:rsidRDefault="005E02C0" w:rsidP="00AC438A">
      <w:pPr>
        <w:pStyle w:val="aff1"/>
        <w:rPr>
          <w:lang w:val="en-US"/>
        </w:rPr>
      </w:pPr>
      <w:r w:rsidRPr="005E02C0">
        <w:rPr>
          <w:lang w:val="en-US"/>
        </w:rPr>
        <w:t xml:space="preserve">  </w:t>
      </w:r>
      <w:r w:rsidR="00184806" w:rsidRPr="00AC438A">
        <w:rPr>
          <w:lang w:val="en-US"/>
        </w:rPr>
        <w:t>var user = (await _</w:t>
      </w:r>
      <w:proofErr w:type="spellStart"/>
      <w:r w:rsidR="00184806" w:rsidRPr="00AC438A">
        <w:rPr>
          <w:lang w:val="en-US"/>
        </w:rPr>
        <w:t>dataAccessService.GetUsers</w:t>
      </w:r>
      <w:proofErr w:type="spellEnd"/>
      <w:r w:rsidR="00184806" w:rsidRPr="00AC438A">
        <w:rPr>
          <w:lang w:val="en-US"/>
        </w:rPr>
        <w:t>())</w:t>
      </w:r>
    </w:p>
    <w:p w14:paraId="144ABE1F" w14:textId="72F4A6B3" w:rsidR="00184806" w:rsidRPr="00AC438A" w:rsidRDefault="005E02C0" w:rsidP="00AC438A">
      <w:pPr>
        <w:pStyle w:val="aff1"/>
      </w:pPr>
      <w:r w:rsidRPr="00135E20">
        <w:rPr>
          <w:lang w:val="en-US"/>
        </w:rPr>
        <w:t xml:space="preserve">  </w:t>
      </w:r>
      <w:r w:rsidR="00184806" w:rsidRPr="00AC438A">
        <w:t>// Ищем пользователя с совпадающим логином и паролем</w:t>
      </w:r>
    </w:p>
    <w:p w14:paraId="126C71EC" w14:textId="4EC4C389" w:rsidR="00184806" w:rsidRPr="00AC438A" w:rsidRDefault="005E02C0" w:rsidP="00AC438A">
      <w:pPr>
        <w:pStyle w:val="aff1"/>
        <w:rPr>
          <w:lang w:val="en-US"/>
        </w:rPr>
      </w:pPr>
      <w:r w:rsidRPr="00135E20">
        <w:t xml:space="preserve">  </w:t>
      </w:r>
      <w:r w:rsidR="00184806" w:rsidRPr="00AC438A">
        <w:rPr>
          <w:lang w:val="en-US"/>
        </w:rPr>
        <w:t>.</w:t>
      </w:r>
      <w:proofErr w:type="spellStart"/>
      <w:r w:rsidR="00184806" w:rsidRPr="00AC438A">
        <w:rPr>
          <w:lang w:val="en-US"/>
        </w:rPr>
        <w:t>FirstOrDefault</w:t>
      </w:r>
      <w:proofErr w:type="spellEnd"/>
      <w:r w:rsidR="00184806" w:rsidRPr="00AC438A">
        <w:rPr>
          <w:lang w:val="en-US"/>
        </w:rPr>
        <w:t xml:space="preserve">(u =&gt; </w:t>
      </w:r>
      <w:proofErr w:type="spellStart"/>
      <w:r w:rsidR="00184806" w:rsidRPr="00AC438A">
        <w:rPr>
          <w:lang w:val="en-US"/>
        </w:rPr>
        <w:t>u.Login</w:t>
      </w:r>
      <w:proofErr w:type="spellEnd"/>
      <w:r w:rsidR="00184806" w:rsidRPr="00AC438A">
        <w:rPr>
          <w:lang w:val="en-US"/>
        </w:rPr>
        <w:t xml:space="preserve"> == login &amp;&amp; </w:t>
      </w:r>
      <w:proofErr w:type="spellStart"/>
      <w:r w:rsidR="00184806" w:rsidRPr="00AC438A">
        <w:rPr>
          <w:lang w:val="en-US"/>
        </w:rPr>
        <w:t>u.Password</w:t>
      </w:r>
      <w:proofErr w:type="spellEnd"/>
      <w:r w:rsidR="00184806" w:rsidRPr="00AC438A">
        <w:rPr>
          <w:lang w:val="en-US"/>
        </w:rPr>
        <w:t xml:space="preserve"> == </w:t>
      </w:r>
      <w:r w:rsidRPr="005E02C0">
        <w:rPr>
          <w:lang w:val="en-US"/>
        </w:rPr>
        <w:t xml:space="preserve">      </w:t>
      </w:r>
      <w:r w:rsidR="00184806" w:rsidRPr="00AC438A">
        <w:rPr>
          <w:lang w:val="en-US"/>
        </w:rPr>
        <w:t>password);</w:t>
      </w:r>
    </w:p>
    <w:p w14:paraId="655B2939" w14:textId="07A241DE" w:rsidR="00184806" w:rsidRPr="00AC438A" w:rsidRDefault="005E02C0" w:rsidP="00AC438A">
      <w:pPr>
        <w:pStyle w:val="aff1"/>
      </w:pPr>
      <w:r w:rsidRPr="005E02C0">
        <w:rPr>
          <w:lang w:val="en-US"/>
        </w:rPr>
        <w:t xml:space="preserve">  </w:t>
      </w:r>
      <w:r w:rsidR="00184806" w:rsidRPr="00AC438A">
        <w:t>// Сохраняем найденного пользователя как текущего</w:t>
      </w:r>
    </w:p>
    <w:p w14:paraId="75495C46" w14:textId="171325FD" w:rsidR="00184806" w:rsidRPr="00AC438A" w:rsidRDefault="005E02C0" w:rsidP="00AC438A">
      <w:pPr>
        <w:pStyle w:val="aff1"/>
      </w:pPr>
      <w:r>
        <w:t xml:space="preserve">  </w:t>
      </w:r>
      <w:proofErr w:type="spellStart"/>
      <w:r w:rsidR="00184806" w:rsidRPr="00AC438A">
        <w:t>CurrentUser</w:t>
      </w:r>
      <w:proofErr w:type="spellEnd"/>
      <w:r w:rsidR="00184806" w:rsidRPr="00AC438A">
        <w:t xml:space="preserve"> = </w:t>
      </w:r>
      <w:proofErr w:type="spellStart"/>
      <w:r w:rsidR="00184806" w:rsidRPr="00AC438A">
        <w:t>user</w:t>
      </w:r>
      <w:proofErr w:type="spellEnd"/>
      <w:r w:rsidR="00184806" w:rsidRPr="00AC438A">
        <w:t>;</w:t>
      </w:r>
    </w:p>
    <w:p w14:paraId="1A65F134" w14:textId="59FACB16" w:rsidR="00184806" w:rsidRPr="00AC438A" w:rsidRDefault="005E02C0" w:rsidP="00AC438A">
      <w:pPr>
        <w:pStyle w:val="aff1"/>
      </w:pPr>
      <w:r>
        <w:t xml:space="preserve">  </w:t>
      </w:r>
      <w:r w:rsidR="00184806" w:rsidRPr="00AC438A">
        <w:t xml:space="preserve">// Возвращаем </w:t>
      </w:r>
      <w:proofErr w:type="spellStart"/>
      <w:r w:rsidR="00184806" w:rsidRPr="00AC438A">
        <w:t>true</w:t>
      </w:r>
      <w:proofErr w:type="spellEnd"/>
      <w:r w:rsidR="00184806" w:rsidRPr="00AC438A">
        <w:t>, если пользователь найден</w:t>
      </w:r>
    </w:p>
    <w:p w14:paraId="53E31076" w14:textId="08FE1E32" w:rsidR="00184806" w:rsidRPr="00AC438A" w:rsidRDefault="005E02C0" w:rsidP="00AC438A">
      <w:pPr>
        <w:pStyle w:val="aff1"/>
      </w:pPr>
      <w:r>
        <w:t xml:space="preserve">  </w:t>
      </w:r>
      <w:proofErr w:type="spellStart"/>
      <w:r w:rsidR="00184806" w:rsidRPr="00AC438A">
        <w:t>return</w:t>
      </w:r>
      <w:proofErr w:type="spellEnd"/>
      <w:r w:rsidR="00184806" w:rsidRPr="00AC438A">
        <w:t xml:space="preserve"> </w:t>
      </w:r>
      <w:proofErr w:type="spellStart"/>
      <w:r w:rsidR="00184806" w:rsidRPr="00AC438A">
        <w:t>user</w:t>
      </w:r>
      <w:proofErr w:type="spellEnd"/>
      <w:r w:rsidR="00184806" w:rsidRPr="00AC438A">
        <w:t xml:space="preserve"> != </w:t>
      </w:r>
      <w:proofErr w:type="spellStart"/>
      <w:r w:rsidR="00184806" w:rsidRPr="00AC438A">
        <w:t>null</w:t>
      </w:r>
      <w:proofErr w:type="spellEnd"/>
      <w:r w:rsidR="00184806" w:rsidRPr="00AC438A">
        <w:t>;</w:t>
      </w:r>
    </w:p>
    <w:p w14:paraId="45303353" w14:textId="74DD1B3C" w:rsidR="00184806" w:rsidRPr="00AC438A" w:rsidRDefault="00184806" w:rsidP="00AC438A">
      <w:pPr>
        <w:pStyle w:val="aff1"/>
      </w:pPr>
      <w:r w:rsidRPr="00AC438A">
        <w:t>}</w:t>
      </w:r>
    </w:p>
    <w:p w14:paraId="5CBE7EE3" w14:textId="1505D8EF" w:rsidR="00570356" w:rsidRPr="00570356" w:rsidRDefault="004628FE" w:rsidP="004628FE">
      <w:pPr>
        <w:pStyle w:val="a4"/>
      </w:pPr>
      <w:r w:rsidRPr="00570356">
        <w:t xml:space="preserve">На экране </w:t>
      </w:r>
      <w:r w:rsidR="00532686" w:rsidRPr="00570356">
        <w:t>профиля пользователя размещена</w:t>
      </w:r>
      <w:r w:rsidRPr="00570356">
        <w:t xml:space="preserve"> кнопка</w:t>
      </w:r>
      <w:r w:rsidR="00570356" w:rsidRPr="00570356">
        <w:t xml:space="preserve"> для </w:t>
      </w:r>
      <w:r w:rsidR="00062163">
        <w:t>перехода к разделу</w:t>
      </w:r>
      <w:r w:rsidR="00570356" w:rsidRPr="00570356">
        <w:t xml:space="preserve"> </w:t>
      </w:r>
      <w:r w:rsidR="00062163">
        <w:t>«У</w:t>
      </w:r>
      <w:r w:rsidR="00570356" w:rsidRPr="00570356">
        <w:t>спеваемост</w:t>
      </w:r>
      <w:r w:rsidR="00062163">
        <w:t>ь</w:t>
      </w:r>
      <w:r w:rsidR="00570356" w:rsidRPr="00570356">
        <w:t xml:space="preserve"> студентов</w:t>
      </w:r>
      <w:r w:rsidR="00062163">
        <w:t>»</w:t>
      </w:r>
      <w:r w:rsidR="00570356" w:rsidRPr="00570356">
        <w:t>, которая видна только пользователям с ролью «Преподаватель»</w:t>
      </w:r>
      <w:r w:rsidR="0098637A">
        <w:t xml:space="preserve"> или «Администратор»</w:t>
      </w:r>
      <w:r w:rsidR="00570356" w:rsidRPr="00570356">
        <w:t>.</w:t>
      </w:r>
    </w:p>
    <w:p w14:paraId="6871746B" w14:textId="0CAAE86E" w:rsidR="00235D55" w:rsidRPr="00783E16" w:rsidRDefault="004628FE" w:rsidP="004628FE">
      <w:pPr>
        <w:pStyle w:val="a4"/>
        <w:rPr>
          <w:lang w:eastAsia="ru-RU"/>
        </w:rPr>
      </w:pPr>
      <w:r w:rsidRPr="00570356">
        <w:t xml:space="preserve"> Код реализации </w:t>
      </w:r>
      <w:r w:rsidR="00570356">
        <w:t>отображения кнопки</w:t>
      </w:r>
      <w:r w:rsidR="005164D7">
        <w:t xml:space="preserve"> для </w:t>
      </w:r>
      <w:r w:rsidR="00801144">
        <w:t>перехода к разделу</w:t>
      </w:r>
      <w:r w:rsidR="00801144" w:rsidRPr="00570356">
        <w:t xml:space="preserve"> </w:t>
      </w:r>
      <w:r w:rsidR="00801144">
        <w:t>«У</w:t>
      </w:r>
      <w:r w:rsidR="00801144" w:rsidRPr="00570356">
        <w:t>спеваемост</w:t>
      </w:r>
      <w:r w:rsidR="00801144">
        <w:t>ь</w:t>
      </w:r>
      <w:r w:rsidR="00801144" w:rsidRPr="00570356">
        <w:t xml:space="preserve"> студентов</w:t>
      </w:r>
      <w:r w:rsidR="00801144">
        <w:t>»</w:t>
      </w:r>
      <w:r w:rsidRPr="00570356">
        <w:t xml:space="preserve"> представлен листингом </w:t>
      </w:r>
      <w:r w:rsidR="004A53CE">
        <w:t>4</w:t>
      </w:r>
      <w:r w:rsidRPr="00570356">
        <w:t>.</w:t>
      </w:r>
    </w:p>
    <w:p w14:paraId="245D6D64" w14:textId="444AC218" w:rsidR="004628FE" w:rsidRPr="005164D7" w:rsidRDefault="004628FE" w:rsidP="004628FE">
      <w:pPr>
        <w:pStyle w:val="aff3"/>
        <w:rPr>
          <w:lang w:eastAsia="ru-RU"/>
        </w:rPr>
      </w:pPr>
      <w:r>
        <w:rPr>
          <w:lang w:eastAsia="ru-RU"/>
        </w:rPr>
        <w:t>Листинг</w:t>
      </w:r>
      <w:r w:rsidRPr="009E52AD">
        <w:rPr>
          <w:lang w:eastAsia="ru-RU"/>
        </w:rPr>
        <w:t xml:space="preserve"> </w:t>
      </w:r>
      <w:r w:rsidR="004A53CE">
        <w:rPr>
          <w:lang w:eastAsia="ru-RU"/>
        </w:rPr>
        <w:t>4</w:t>
      </w:r>
      <w:r w:rsidRPr="009E52AD">
        <w:rPr>
          <w:lang w:eastAsia="ru-RU"/>
        </w:rPr>
        <w:t xml:space="preserve"> – </w:t>
      </w:r>
      <w:r>
        <w:rPr>
          <w:lang w:eastAsia="ru-RU"/>
        </w:rPr>
        <w:t>Код отображения кнопки</w:t>
      </w:r>
      <w:r w:rsidR="00801144">
        <w:rPr>
          <w:lang w:eastAsia="ru-RU"/>
        </w:rPr>
        <w:t xml:space="preserve"> для</w:t>
      </w:r>
      <w:r>
        <w:rPr>
          <w:lang w:eastAsia="ru-RU"/>
        </w:rPr>
        <w:t xml:space="preserve"> </w:t>
      </w:r>
      <w:r w:rsidR="00801144">
        <w:t xml:space="preserve">перехода к </w:t>
      </w:r>
      <w:r w:rsidR="00A65303">
        <w:t>у</w:t>
      </w:r>
      <w:r w:rsidR="00801144" w:rsidRPr="00570356">
        <w:t>спеваемост</w:t>
      </w:r>
      <w:r w:rsidR="00A65303">
        <w:t>и</w:t>
      </w:r>
      <w:r w:rsidR="00801144" w:rsidRPr="00570356">
        <w:t xml:space="preserve"> студентов</w:t>
      </w:r>
    </w:p>
    <w:p w14:paraId="1B6237AD" w14:textId="77777777" w:rsidR="008C649E" w:rsidRDefault="008C649E" w:rsidP="008C649E">
      <w:pPr>
        <w:pStyle w:val="aff1"/>
        <w:rPr>
          <w:lang w:eastAsia="ru-RU"/>
        </w:rPr>
      </w:pPr>
      <w:r>
        <w:rPr>
          <w:lang w:eastAsia="ru-RU"/>
        </w:rPr>
        <w:t>&lt;!-- Кнопка для перехода к разделу "Успеваемость студентов" --&gt;</w:t>
      </w:r>
    </w:p>
    <w:p w14:paraId="21FE975B" w14:textId="77777777" w:rsidR="008C649E" w:rsidRDefault="008C649E" w:rsidP="008C649E">
      <w:pPr>
        <w:pStyle w:val="aff1"/>
        <w:rPr>
          <w:lang w:eastAsia="ru-RU"/>
        </w:rPr>
      </w:pPr>
      <w:r>
        <w:rPr>
          <w:lang w:eastAsia="ru-RU"/>
        </w:rPr>
        <w:t>&lt;</w:t>
      </w:r>
      <w:proofErr w:type="spellStart"/>
      <w:r>
        <w:rPr>
          <w:lang w:eastAsia="ru-RU"/>
        </w:rPr>
        <w:t>Button</w:t>
      </w:r>
      <w:proofErr w:type="spellEnd"/>
      <w:r>
        <w:rPr>
          <w:lang w:eastAsia="ru-RU"/>
        </w:rPr>
        <w:t xml:space="preserve"> </w:t>
      </w:r>
    </w:p>
    <w:p w14:paraId="3F0137AE" w14:textId="77777777" w:rsidR="008C649E" w:rsidRDefault="008C649E" w:rsidP="008C649E">
      <w:pPr>
        <w:pStyle w:val="aff1"/>
        <w:rPr>
          <w:lang w:eastAsia="ru-RU"/>
        </w:rPr>
      </w:pPr>
      <w:r>
        <w:rPr>
          <w:lang w:eastAsia="ru-RU"/>
        </w:rPr>
        <w:t xml:space="preserve">    Content="Успеваемость студентов" &lt;!-- Текст кнопки, отображаемый пользователю --&gt;</w:t>
      </w:r>
    </w:p>
    <w:p w14:paraId="2CC1DBD7" w14:textId="77777777" w:rsidR="008C649E" w:rsidRDefault="008C649E" w:rsidP="008C649E">
      <w:pPr>
        <w:pStyle w:val="aff1"/>
        <w:rPr>
          <w:lang w:eastAsia="ru-RU"/>
        </w:rPr>
      </w:pPr>
      <w:r>
        <w:rPr>
          <w:lang w:eastAsia="ru-RU"/>
        </w:rPr>
        <w:t xml:space="preserve">    Command="{</w:t>
      </w:r>
      <w:proofErr w:type="spellStart"/>
      <w:r>
        <w:rPr>
          <w:lang w:eastAsia="ru-RU"/>
        </w:rPr>
        <w:t>Binding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SelectProfileSectionCommand</w:t>
      </w:r>
      <w:proofErr w:type="spellEnd"/>
      <w:r>
        <w:rPr>
          <w:lang w:eastAsia="ru-RU"/>
        </w:rPr>
        <w:t>}" &lt;!-- Команда, выполняемая при нажатии кнопки --&gt;</w:t>
      </w:r>
    </w:p>
    <w:p w14:paraId="241B817A" w14:textId="77777777" w:rsidR="008C649E" w:rsidRDefault="008C649E" w:rsidP="008C649E">
      <w:pPr>
        <w:pStyle w:val="aff1"/>
        <w:rPr>
          <w:lang w:eastAsia="ru-RU"/>
        </w:rPr>
      </w:pPr>
      <w:r>
        <w:rPr>
          <w:lang w:eastAsia="ru-RU"/>
        </w:rPr>
        <w:t xml:space="preserve">    </w:t>
      </w:r>
      <w:proofErr w:type="spellStart"/>
      <w:r>
        <w:rPr>
          <w:lang w:eastAsia="ru-RU"/>
        </w:rPr>
        <w:t>CommandParameter</w:t>
      </w:r>
      <w:proofErr w:type="spellEnd"/>
      <w:r>
        <w:rPr>
          <w:lang w:eastAsia="ru-RU"/>
        </w:rPr>
        <w:t>="Успеваемость" &lt;!-- Параметр, передаваемый в команду --&gt;</w:t>
      </w:r>
    </w:p>
    <w:p w14:paraId="4E42EBE7" w14:textId="77777777" w:rsidR="008C649E" w:rsidRPr="008C649E" w:rsidRDefault="008C649E" w:rsidP="008C649E">
      <w:pPr>
        <w:pStyle w:val="aff1"/>
        <w:rPr>
          <w:lang w:val="en-US" w:eastAsia="ru-RU"/>
        </w:rPr>
      </w:pPr>
      <w:r>
        <w:rPr>
          <w:lang w:eastAsia="ru-RU"/>
        </w:rPr>
        <w:t xml:space="preserve">    </w:t>
      </w:r>
      <w:r w:rsidRPr="008C649E">
        <w:rPr>
          <w:lang w:val="en-US" w:eastAsia="ru-RU"/>
        </w:rPr>
        <w:t xml:space="preserve">Visibility="{Binding </w:t>
      </w:r>
      <w:proofErr w:type="spellStart"/>
      <w:r w:rsidRPr="008C649E">
        <w:rPr>
          <w:lang w:val="en-US" w:eastAsia="ru-RU"/>
        </w:rPr>
        <w:t>IsStudent</w:t>
      </w:r>
      <w:proofErr w:type="spellEnd"/>
      <w:r w:rsidRPr="008C649E">
        <w:rPr>
          <w:lang w:val="en-US" w:eastAsia="ru-RU"/>
        </w:rPr>
        <w:t>, Converter={</w:t>
      </w:r>
      <w:proofErr w:type="spellStart"/>
      <w:r w:rsidRPr="008C649E">
        <w:rPr>
          <w:lang w:val="en-US" w:eastAsia="ru-RU"/>
        </w:rPr>
        <w:t>StaticResource</w:t>
      </w:r>
      <w:proofErr w:type="spellEnd"/>
      <w:r w:rsidRPr="008C649E">
        <w:rPr>
          <w:lang w:val="en-US" w:eastAsia="ru-RU"/>
        </w:rPr>
        <w:t xml:space="preserve"> </w:t>
      </w:r>
      <w:proofErr w:type="spellStart"/>
      <w:r w:rsidRPr="008C649E">
        <w:rPr>
          <w:lang w:val="en-US" w:eastAsia="ru-RU"/>
        </w:rPr>
        <w:t>InverseBooleanConverter</w:t>
      </w:r>
      <w:proofErr w:type="spellEnd"/>
      <w:r w:rsidRPr="008C649E">
        <w:rPr>
          <w:lang w:val="en-US" w:eastAsia="ru-RU"/>
        </w:rPr>
        <w:t xml:space="preserve">}}" </w:t>
      </w:r>
    </w:p>
    <w:p w14:paraId="7860DACD" w14:textId="77777777" w:rsidR="008C649E" w:rsidRDefault="008C649E" w:rsidP="008C649E">
      <w:pPr>
        <w:pStyle w:val="aff1"/>
        <w:rPr>
          <w:lang w:eastAsia="ru-RU"/>
        </w:rPr>
      </w:pPr>
      <w:r w:rsidRPr="008C649E">
        <w:rPr>
          <w:lang w:val="en-US" w:eastAsia="ru-RU"/>
        </w:rPr>
        <w:t xml:space="preserve">        </w:t>
      </w:r>
      <w:r>
        <w:rPr>
          <w:lang w:eastAsia="ru-RU"/>
        </w:rPr>
        <w:t>&lt;!-- Видимость кнопки: скрыта для студентов, видна для других ролей (обратное булево значение) --&gt;</w:t>
      </w:r>
    </w:p>
    <w:p w14:paraId="36B6DB2A" w14:textId="77777777" w:rsidR="008C649E" w:rsidRDefault="008C649E" w:rsidP="008C649E">
      <w:pPr>
        <w:pStyle w:val="aff1"/>
        <w:rPr>
          <w:lang w:eastAsia="ru-RU"/>
        </w:rPr>
      </w:pPr>
      <w:r>
        <w:rPr>
          <w:lang w:eastAsia="ru-RU"/>
        </w:rPr>
        <w:lastRenderedPageBreak/>
        <w:t xml:space="preserve">    Style="{</w:t>
      </w:r>
      <w:proofErr w:type="spellStart"/>
      <w:r>
        <w:rPr>
          <w:lang w:eastAsia="ru-RU"/>
        </w:rPr>
        <w:t>StaticResource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SecondaryButtonStyle</w:t>
      </w:r>
      <w:proofErr w:type="spellEnd"/>
      <w:r>
        <w:rPr>
          <w:lang w:eastAsia="ru-RU"/>
        </w:rPr>
        <w:t>}" &lt;!-- Применяемый стиль кнопки из ресурсов --&gt;</w:t>
      </w:r>
    </w:p>
    <w:p w14:paraId="2002BB4B" w14:textId="77777777" w:rsidR="008C649E" w:rsidRDefault="008C649E" w:rsidP="008C649E">
      <w:pPr>
        <w:pStyle w:val="aff1"/>
        <w:rPr>
          <w:lang w:eastAsia="ru-RU"/>
        </w:rPr>
      </w:pPr>
      <w:r>
        <w:rPr>
          <w:lang w:eastAsia="ru-RU"/>
        </w:rPr>
        <w:t xml:space="preserve">    </w:t>
      </w:r>
      <w:proofErr w:type="spellStart"/>
      <w:r>
        <w:rPr>
          <w:lang w:eastAsia="ru-RU"/>
        </w:rPr>
        <w:t>Height</w:t>
      </w:r>
      <w:proofErr w:type="spellEnd"/>
      <w:r>
        <w:rPr>
          <w:lang w:eastAsia="ru-RU"/>
        </w:rPr>
        <w:t>="44" &lt;!-- Высота кнопки --&gt;</w:t>
      </w:r>
    </w:p>
    <w:p w14:paraId="23D7E857" w14:textId="77777777" w:rsidR="008C649E" w:rsidRDefault="008C649E" w:rsidP="008C649E">
      <w:pPr>
        <w:pStyle w:val="aff1"/>
        <w:rPr>
          <w:lang w:eastAsia="ru-RU"/>
        </w:rPr>
      </w:pPr>
      <w:r>
        <w:rPr>
          <w:lang w:eastAsia="ru-RU"/>
        </w:rPr>
        <w:t xml:space="preserve">    </w:t>
      </w:r>
      <w:proofErr w:type="spellStart"/>
      <w:r>
        <w:rPr>
          <w:lang w:eastAsia="ru-RU"/>
        </w:rPr>
        <w:t>FontSize</w:t>
      </w:r>
      <w:proofErr w:type="spellEnd"/>
      <w:r>
        <w:rPr>
          <w:lang w:eastAsia="ru-RU"/>
        </w:rPr>
        <w:t>="16" &lt;!-- Размер текста на кнопке --&gt;</w:t>
      </w:r>
    </w:p>
    <w:p w14:paraId="2CF91F02" w14:textId="77777777" w:rsidR="008C649E" w:rsidRDefault="008C649E" w:rsidP="008C649E">
      <w:pPr>
        <w:pStyle w:val="aff1"/>
        <w:rPr>
          <w:lang w:eastAsia="ru-RU"/>
        </w:rPr>
      </w:pPr>
      <w:r>
        <w:rPr>
          <w:lang w:eastAsia="ru-RU"/>
        </w:rPr>
        <w:t xml:space="preserve">    </w:t>
      </w:r>
      <w:proofErr w:type="spellStart"/>
      <w:r>
        <w:rPr>
          <w:lang w:eastAsia="ru-RU"/>
        </w:rPr>
        <w:t>Margin</w:t>
      </w:r>
      <w:proofErr w:type="spellEnd"/>
      <w:r>
        <w:rPr>
          <w:lang w:eastAsia="ru-RU"/>
        </w:rPr>
        <w:t>="0 0 0 10" &lt;!-- Отступ снизу --&gt;</w:t>
      </w:r>
    </w:p>
    <w:p w14:paraId="013BFA74" w14:textId="2A7768A6" w:rsidR="00015B41" w:rsidRPr="009E52AD" w:rsidRDefault="008C649E" w:rsidP="008C649E">
      <w:pPr>
        <w:pStyle w:val="aff1"/>
        <w:rPr>
          <w:lang w:eastAsia="ru-RU"/>
        </w:rPr>
      </w:pPr>
      <w:r>
        <w:rPr>
          <w:lang w:eastAsia="ru-RU"/>
        </w:rPr>
        <w:t>/&gt;</w:t>
      </w:r>
    </w:p>
    <w:p w14:paraId="18F20665" w14:textId="6921A456" w:rsidR="004628FE" w:rsidRDefault="004628FE" w:rsidP="004628FE">
      <w:pPr>
        <w:pStyle w:val="20"/>
      </w:pPr>
      <w:bookmarkStart w:id="13" w:name="_Toc214268626"/>
      <w:r>
        <w:t>Экспорт и импорт данных</w:t>
      </w:r>
      <w:bookmarkEnd w:id="13"/>
    </w:p>
    <w:p w14:paraId="4AAA6589" w14:textId="18D28609" w:rsidR="00524BE9" w:rsidRPr="00EE2F3E" w:rsidRDefault="00D06751" w:rsidP="00D06751">
      <w:pPr>
        <w:pStyle w:val="a4"/>
      </w:pPr>
      <w:r>
        <w:t xml:space="preserve">Для реализации возможности экспорта результатов тестирования пользователей и импорта тестов используется библиотека </w:t>
      </w:r>
      <w:proofErr w:type="spellStart"/>
      <w:r>
        <w:t>ClosedXML</w:t>
      </w:r>
      <w:proofErr w:type="spellEnd"/>
      <w:r>
        <w:t xml:space="preserve">. Основная логика экспорта и импорта размещена в статическом классе </w:t>
      </w:r>
      <w:proofErr w:type="spellStart"/>
      <w:r>
        <w:t>ExcelService</w:t>
      </w:r>
      <w:proofErr w:type="spellEnd"/>
      <w:r>
        <w:t xml:space="preserve"> и реализована методами </w:t>
      </w:r>
      <w:bookmarkStart w:id="14" w:name="_Hlk216195906"/>
      <w:proofErr w:type="spellStart"/>
      <w:r>
        <w:t>ExportToExcel</w:t>
      </w:r>
      <w:proofErr w:type="spellEnd"/>
      <w:r>
        <w:t xml:space="preserve"> и </w:t>
      </w:r>
      <w:proofErr w:type="spellStart"/>
      <w:r>
        <w:t>ImportFromExcel</w:t>
      </w:r>
      <w:bookmarkStart w:id="15" w:name="_Hlk215934705"/>
      <w:bookmarkEnd w:id="14"/>
      <w:proofErr w:type="spellEnd"/>
      <w:r w:rsidR="00042D6E">
        <w:t xml:space="preserve">, код которых представлен листингами </w:t>
      </w:r>
      <w:r w:rsidR="004A53CE">
        <w:t>5</w:t>
      </w:r>
      <w:r w:rsidR="00042D6E" w:rsidRPr="00042D6E">
        <w:t xml:space="preserve"> </w:t>
      </w:r>
      <w:r w:rsidR="00042D6E">
        <w:t xml:space="preserve">и </w:t>
      </w:r>
      <w:bookmarkEnd w:id="15"/>
      <w:r w:rsidR="004A53CE">
        <w:t>6</w:t>
      </w:r>
      <w:r>
        <w:t>.</w:t>
      </w:r>
      <w:r w:rsidR="002B4909" w:rsidRPr="002B4909">
        <w:t xml:space="preserve"> </w:t>
      </w:r>
    </w:p>
    <w:p w14:paraId="03822F05" w14:textId="1C270CA6" w:rsidR="00583AC0" w:rsidRPr="00583AC0" w:rsidRDefault="00583AC0" w:rsidP="00583AC0">
      <w:pPr>
        <w:pStyle w:val="aff3"/>
        <w:rPr>
          <w:lang w:eastAsia="ru-RU"/>
        </w:rPr>
      </w:pPr>
      <w:r>
        <w:rPr>
          <w:lang w:eastAsia="ru-RU"/>
        </w:rPr>
        <w:t>Листинг</w:t>
      </w:r>
      <w:r w:rsidRPr="00C52601">
        <w:rPr>
          <w:lang w:eastAsia="ru-RU"/>
        </w:rPr>
        <w:t xml:space="preserve"> </w:t>
      </w:r>
      <w:r w:rsidR="004A53CE">
        <w:rPr>
          <w:lang w:eastAsia="ru-RU"/>
        </w:rPr>
        <w:t>5</w:t>
      </w:r>
      <w:r w:rsidRPr="00C52601">
        <w:rPr>
          <w:lang w:eastAsia="ru-RU"/>
        </w:rPr>
        <w:t xml:space="preserve"> – </w:t>
      </w:r>
      <w:r>
        <w:rPr>
          <w:lang w:eastAsia="ru-RU"/>
        </w:rPr>
        <w:t>Код</w:t>
      </w:r>
      <w:r w:rsidRPr="00C52601">
        <w:rPr>
          <w:lang w:eastAsia="ru-RU"/>
        </w:rPr>
        <w:t xml:space="preserve"> </w:t>
      </w:r>
      <w:r>
        <w:rPr>
          <w:lang w:eastAsia="ru-RU"/>
        </w:rPr>
        <w:t>метода</w:t>
      </w:r>
      <w:r w:rsidRPr="00C52601">
        <w:rPr>
          <w:lang w:eastAsia="ru-RU"/>
        </w:rPr>
        <w:t xml:space="preserve"> </w:t>
      </w:r>
      <w:r>
        <w:rPr>
          <w:lang w:eastAsia="ru-RU"/>
        </w:rPr>
        <w:t xml:space="preserve">формирования </w:t>
      </w:r>
      <w:r w:rsidR="0032003E">
        <w:rPr>
          <w:lang w:val="en-US" w:eastAsia="ru-RU"/>
        </w:rPr>
        <w:t>E</w:t>
      </w:r>
      <w:r>
        <w:rPr>
          <w:lang w:val="en-US" w:eastAsia="ru-RU"/>
        </w:rPr>
        <w:t>xcel</w:t>
      </w:r>
      <w:r w:rsidRPr="00583AC0">
        <w:rPr>
          <w:lang w:eastAsia="ru-RU"/>
        </w:rPr>
        <w:t>-</w:t>
      </w:r>
      <w:r>
        <w:rPr>
          <w:lang w:eastAsia="ru-RU"/>
        </w:rPr>
        <w:t>документа</w:t>
      </w:r>
    </w:p>
    <w:p w14:paraId="55F96DDC" w14:textId="3AB3230F" w:rsidR="00BA5D5B" w:rsidRDefault="00BA5D5B" w:rsidP="00BA5D5B">
      <w:pPr>
        <w:pStyle w:val="aff1"/>
      </w:pPr>
      <w:r>
        <w:t>/// &lt;</w:t>
      </w:r>
      <w:proofErr w:type="spellStart"/>
      <w:r>
        <w:t>summary</w:t>
      </w:r>
      <w:proofErr w:type="spellEnd"/>
      <w:r>
        <w:t>&gt;</w:t>
      </w:r>
    </w:p>
    <w:p w14:paraId="5CF876F9" w14:textId="0554D41D" w:rsidR="00BA5D5B" w:rsidRDefault="00BA5D5B" w:rsidP="00BA5D5B">
      <w:pPr>
        <w:pStyle w:val="aff1"/>
      </w:pPr>
      <w:r>
        <w:t>/// Экспортирует любую коллекцию объектов в Excel.</w:t>
      </w:r>
    </w:p>
    <w:p w14:paraId="42F9176F" w14:textId="225A11F6" w:rsidR="00BA5D5B" w:rsidRPr="00BA5D5B" w:rsidRDefault="00BA5D5B" w:rsidP="00BA5D5B">
      <w:pPr>
        <w:pStyle w:val="aff1"/>
        <w:rPr>
          <w:lang w:val="en-US"/>
        </w:rPr>
      </w:pPr>
      <w:r w:rsidRPr="00BA5D5B">
        <w:rPr>
          <w:lang w:val="en-US"/>
        </w:rPr>
        <w:t>/// &lt;/summary&gt;</w:t>
      </w:r>
    </w:p>
    <w:p w14:paraId="6904C328" w14:textId="746FD165" w:rsidR="00BA5D5B" w:rsidRPr="00BA5D5B" w:rsidRDefault="00BA5D5B" w:rsidP="00BA5D5B">
      <w:pPr>
        <w:pStyle w:val="aff1"/>
        <w:rPr>
          <w:lang w:val="en-US"/>
        </w:rPr>
      </w:pPr>
      <w:r w:rsidRPr="00BA5D5B">
        <w:rPr>
          <w:lang w:val="en-US"/>
        </w:rPr>
        <w:t xml:space="preserve">public static void </w:t>
      </w:r>
      <w:proofErr w:type="spellStart"/>
      <w:r w:rsidRPr="00BA5D5B">
        <w:rPr>
          <w:lang w:val="en-US"/>
        </w:rPr>
        <w:t>ExportToExcel</w:t>
      </w:r>
      <w:proofErr w:type="spellEnd"/>
      <w:r w:rsidRPr="00BA5D5B">
        <w:rPr>
          <w:lang w:val="en-US"/>
        </w:rPr>
        <w:t>&lt;T&gt;(</w:t>
      </w:r>
      <w:proofErr w:type="spellStart"/>
      <w:r w:rsidRPr="00BA5D5B">
        <w:rPr>
          <w:lang w:val="en-US"/>
        </w:rPr>
        <w:t>IEnumerable</w:t>
      </w:r>
      <w:proofErr w:type="spellEnd"/>
      <w:r w:rsidRPr="00BA5D5B">
        <w:rPr>
          <w:lang w:val="en-US"/>
        </w:rPr>
        <w:t xml:space="preserve">&lt;T&gt; data, string </w:t>
      </w:r>
      <w:proofErr w:type="spellStart"/>
      <w:r w:rsidRPr="00BA5D5B">
        <w:rPr>
          <w:lang w:val="en-US"/>
        </w:rPr>
        <w:t>defaultFileName</w:t>
      </w:r>
      <w:proofErr w:type="spellEnd"/>
      <w:r w:rsidRPr="00BA5D5B">
        <w:rPr>
          <w:lang w:val="en-US"/>
        </w:rPr>
        <w:t xml:space="preserve"> = "data.xlsx")</w:t>
      </w:r>
    </w:p>
    <w:p w14:paraId="76BFBA75" w14:textId="4201E7AE" w:rsidR="00BA5D5B" w:rsidRPr="00BA5D5B" w:rsidRDefault="00BA5D5B" w:rsidP="00BA5D5B">
      <w:pPr>
        <w:pStyle w:val="aff1"/>
        <w:rPr>
          <w:lang w:val="en-US"/>
        </w:rPr>
      </w:pPr>
      <w:r w:rsidRPr="00BA5D5B">
        <w:rPr>
          <w:lang w:val="en-US"/>
        </w:rPr>
        <w:t>{</w:t>
      </w:r>
    </w:p>
    <w:p w14:paraId="0A64996F" w14:textId="553EC750" w:rsidR="00BA5D5B" w:rsidRPr="00BA5D5B" w:rsidRDefault="00BA5D5B" w:rsidP="00BA5D5B">
      <w:pPr>
        <w:pStyle w:val="aff1"/>
        <w:rPr>
          <w:lang w:val="en-US"/>
        </w:rPr>
      </w:pPr>
      <w:r w:rsidRPr="00BA5D5B">
        <w:rPr>
          <w:lang w:val="en-US"/>
        </w:rPr>
        <w:t xml:space="preserve">    if (!</w:t>
      </w:r>
      <w:proofErr w:type="spellStart"/>
      <w:r w:rsidRPr="00BA5D5B">
        <w:rPr>
          <w:lang w:val="en-US"/>
        </w:rPr>
        <w:t>CheckDataExists</w:t>
      </w:r>
      <w:proofErr w:type="spellEnd"/>
      <w:r w:rsidRPr="00BA5D5B">
        <w:rPr>
          <w:lang w:val="en-US"/>
        </w:rPr>
        <w:t>(data)) return;</w:t>
      </w:r>
    </w:p>
    <w:p w14:paraId="505EFE35" w14:textId="65EEACE7" w:rsidR="00BA5D5B" w:rsidRPr="00BA5D5B" w:rsidRDefault="00BA5D5B" w:rsidP="00BA5D5B">
      <w:pPr>
        <w:pStyle w:val="aff1"/>
        <w:rPr>
          <w:lang w:val="en-US"/>
        </w:rPr>
      </w:pPr>
      <w:r w:rsidRPr="00BA5D5B">
        <w:rPr>
          <w:lang w:val="en-US"/>
        </w:rPr>
        <w:t xml:space="preserve">    var </w:t>
      </w:r>
      <w:proofErr w:type="spellStart"/>
      <w:r w:rsidRPr="00BA5D5B">
        <w:rPr>
          <w:lang w:val="en-US"/>
        </w:rPr>
        <w:t>fileName</w:t>
      </w:r>
      <w:proofErr w:type="spellEnd"/>
      <w:r w:rsidRPr="00BA5D5B">
        <w:rPr>
          <w:lang w:val="en-US"/>
        </w:rPr>
        <w:t xml:space="preserve"> = </w:t>
      </w:r>
      <w:proofErr w:type="spellStart"/>
      <w:r w:rsidRPr="00BA5D5B">
        <w:rPr>
          <w:lang w:val="en-US"/>
        </w:rPr>
        <w:t>ShowSaveFileDialog</w:t>
      </w:r>
      <w:proofErr w:type="spellEnd"/>
      <w:r w:rsidRPr="00BA5D5B">
        <w:rPr>
          <w:lang w:val="en-US"/>
        </w:rPr>
        <w:t>(</w:t>
      </w:r>
      <w:proofErr w:type="spellStart"/>
      <w:r w:rsidRPr="00BA5D5B">
        <w:rPr>
          <w:lang w:val="en-US"/>
        </w:rPr>
        <w:t>defaultFileName</w:t>
      </w:r>
      <w:proofErr w:type="spellEnd"/>
      <w:r w:rsidRPr="00BA5D5B">
        <w:rPr>
          <w:lang w:val="en-US"/>
        </w:rPr>
        <w:t>);</w:t>
      </w:r>
    </w:p>
    <w:p w14:paraId="44E46283" w14:textId="1C4D1ECB" w:rsidR="00BA5D5B" w:rsidRPr="00BA5D5B" w:rsidRDefault="00BA5D5B" w:rsidP="00BA5D5B">
      <w:pPr>
        <w:pStyle w:val="aff1"/>
        <w:rPr>
          <w:lang w:val="en-US"/>
        </w:rPr>
      </w:pPr>
      <w:r w:rsidRPr="00BA5D5B">
        <w:rPr>
          <w:lang w:val="en-US"/>
        </w:rPr>
        <w:t xml:space="preserve">    if (</w:t>
      </w:r>
      <w:proofErr w:type="spellStart"/>
      <w:r w:rsidRPr="00BA5D5B">
        <w:rPr>
          <w:lang w:val="en-US"/>
        </w:rPr>
        <w:t>fileName</w:t>
      </w:r>
      <w:proofErr w:type="spellEnd"/>
      <w:r w:rsidRPr="00BA5D5B">
        <w:rPr>
          <w:lang w:val="en-US"/>
        </w:rPr>
        <w:t xml:space="preserve"> == null) return;</w:t>
      </w:r>
    </w:p>
    <w:p w14:paraId="08A41E20" w14:textId="6ADE03F0" w:rsidR="00BA5D5B" w:rsidRPr="00BA5D5B" w:rsidRDefault="00BA5D5B" w:rsidP="00BA5D5B">
      <w:pPr>
        <w:pStyle w:val="aff1"/>
        <w:rPr>
          <w:lang w:val="en-US"/>
        </w:rPr>
      </w:pPr>
      <w:r w:rsidRPr="00BA5D5B">
        <w:rPr>
          <w:lang w:val="en-US"/>
        </w:rPr>
        <w:t xml:space="preserve">    var </w:t>
      </w:r>
      <w:proofErr w:type="spellStart"/>
      <w:r w:rsidRPr="00BA5D5B">
        <w:rPr>
          <w:lang w:val="en-US"/>
        </w:rPr>
        <w:t>wb</w:t>
      </w:r>
      <w:proofErr w:type="spellEnd"/>
      <w:r w:rsidRPr="00BA5D5B">
        <w:rPr>
          <w:lang w:val="en-US"/>
        </w:rPr>
        <w:t xml:space="preserve"> = new </w:t>
      </w:r>
      <w:proofErr w:type="spellStart"/>
      <w:r w:rsidRPr="00BA5D5B">
        <w:rPr>
          <w:lang w:val="en-US"/>
        </w:rPr>
        <w:t>XLWorkbook</w:t>
      </w:r>
      <w:proofErr w:type="spellEnd"/>
      <w:r w:rsidRPr="00BA5D5B">
        <w:rPr>
          <w:lang w:val="en-US"/>
        </w:rPr>
        <w:t>();</w:t>
      </w:r>
    </w:p>
    <w:p w14:paraId="5D75918E" w14:textId="492EBCAA" w:rsidR="00BA5D5B" w:rsidRPr="00BA5D5B" w:rsidRDefault="00BA5D5B" w:rsidP="00BA5D5B">
      <w:pPr>
        <w:pStyle w:val="aff1"/>
        <w:rPr>
          <w:lang w:val="en-US"/>
        </w:rPr>
      </w:pPr>
      <w:r w:rsidRPr="00BA5D5B">
        <w:rPr>
          <w:lang w:val="en-US"/>
        </w:rPr>
        <w:t xml:space="preserve">    var </w:t>
      </w:r>
      <w:proofErr w:type="spellStart"/>
      <w:r w:rsidRPr="00BA5D5B">
        <w:rPr>
          <w:lang w:val="en-US"/>
        </w:rPr>
        <w:t>ws</w:t>
      </w:r>
      <w:proofErr w:type="spellEnd"/>
      <w:r w:rsidRPr="00BA5D5B">
        <w:rPr>
          <w:lang w:val="en-US"/>
        </w:rPr>
        <w:t xml:space="preserve"> = </w:t>
      </w:r>
      <w:proofErr w:type="spellStart"/>
      <w:r w:rsidRPr="00BA5D5B">
        <w:rPr>
          <w:lang w:val="en-US"/>
        </w:rPr>
        <w:t>wb.Worksheets.Add</w:t>
      </w:r>
      <w:proofErr w:type="spellEnd"/>
      <w:r w:rsidRPr="00BA5D5B">
        <w:rPr>
          <w:lang w:val="en-US"/>
        </w:rPr>
        <w:t>("</w:t>
      </w:r>
      <w:r>
        <w:t>Лист</w:t>
      </w:r>
      <w:r w:rsidRPr="00BA5D5B">
        <w:rPr>
          <w:lang w:val="en-US"/>
        </w:rPr>
        <w:t>1");</w:t>
      </w:r>
    </w:p>
    <w:p w14:paraId="025DEE46" w14:textId="64918EB9" w:rsidR="00BA5D5B" w:rsidRPr="00BA5D5B" w:rsidRDefault="00BA5D5B" w:rsidP="00BA5D5B">
      <w:pPr>
        <w:pStyle w:val="aff1"/>
        <w:rPr>
          <w:lang w:val="en-US"/>
        </w:rPr>
      </w:pPr>
      <w:r w:rsidRPr="00BA5D5B">
        <w:rPr>
          <w:lang w:val="en-US"/>
        </w:rPr>
        <w:t xml:space="preserve">    </w:t>
      </w:r>
      <w:proofErr w:type="spellStart"/>
      <w:r w:rsidRPr="00BA5D5B">
        <w:rPr>
          <w:lang w:val="en-US"/>
        </w:rPr>
        <w:t>FillHeaders</w:t>
      </w:r>
      <w:proofErr w:type="spellEnd"/>
      <w:r w:rsidRPr="00BA5D5B">
        <w:rPr>
          <w:lang w:val="en-US"/>
        </w:rPr>
        <w:t>&lt;T&gt;(</w:t>
      </w:r>
      <w:proofErr w:type="spellStart"/>
      <w:r w:rsidRPr="00BA5D5B">
        <w:rPr>
          <w:lang w:val="en-US"/>
        </w:rPr>
        <w:t>ws</w:t>
      </w:r>
      <w:proofErr w:type="spellEnd"/>
      <w:r w:rsidRPr="00BA5D5B">
        <w:rPr>
          <w:lang w:val="en-US"/>
        </w:rPr>
        <w:t>);</w:t>
      </w:r>
    </w:p>
    <w:p w14:paraId="2A1AE4FE" w14:textId="61263034" w:rsidR="00BA5D5B" w:rsidRPr="00BA5D5B" w:rsidRDefault="00BA5D5B" w:rsidP="00BA5D5B">
      <w:pPr>
        <w:pStyle w:val="aff1"/>
        <w:rPr>
          <w:lang w:val="en-US"/>
        </w:rPr>
      </w:pPr>
      <w:r w:rsidRPr="00BA5D5B">
        <w:rPr>
          <w:lang w:val="en-US"/>
        </w:rPr>
        <w:t xml:space="preserve">    </w:t>
      </w:r>
      <w:proofErr w:type="spellStart"/>
      <w:r w:rsidRPr="00BA5D5B">
        <w:rPr>
          <w:lang w:val="en-US"/>
        </w:rPr>
        <w:t>FillData</w:t>
      </w:r>
      <w:proofErr w:type="spellEnd"/>
      <w:r w:rsidRPr="00BA5D5B">
        <w:rPr>
          <w:lang w:val="en-US"/>
        </w:rPr>
        <w:t>(</w:t>
      </w:r>
      <w:proofErr w:type="spellStart"/>
      <w:r w:rsidRPr="00BA5D5B">
        <w:rPr>
          <w:lang w:val="en-US"/>
        </w:rPr>
        <w:t>ws</w:t>
      </w:r>
      <w:proofErr w:type="spellEnd"/>
      <w:r w:rsidRPr="00BA5D5B">
        <w:rPr>
          <w:lang w:val="en-US"/>
        </w:rPr>
        <w:t>, data);</w:t>
      </w:r>
    </w:p>
    <w:p w14:paraId="64CFA8E8" w14:textId="4EDB8885" w:rsidR="00BA5D5B" w:rsidRPr="00BA5D5B" w:rsidRDefault="00BA5D5B" w:rsidP="00BA5D5B">
      <w:pPr>
        <w:pStyle w:val="aff1"/>
        <w:rPr>
          <w:lang w:val="en-US"/>
        </w:rPr>
      </w:pPr>
      <w:r w:rsidRPr="00BA5D5B">
        <w:rPr>
          <w:lang w:val="en-US"/>
        </w:rPr>
        <w:t xml:space="preserve">    </w:t>
      </w:r>
      <w:proofErr w:type="spellStart"/>
      <w:r w:rsidRPr="00BA5D5B">
        <w:rPr>
          <w:lang w:val="en-US"/>
        </w:rPr>
        <w:t>ws.Columns</w:t>
      </w:r>
      <w:proofErr w:type="spellEnd"/>
      <w:r w:rsidRPr="00BA5D5B">
        <w:rPr>
          <w:lang w:val="en-US"/>
        </w:rPr>
        <w:t>().</w:t>
      </w:r>
      <w:proofErr w:type="spellStart"/>
      <w:r w:rsidRPr="00BA5D5B">
        <w:rPr>
          <w:lang w:val="en-US"/>
        </w:rPr>
        <w:t>AdjustToContents</w:t>
      </w:r>
      <w:proofErr w:type="spellEnd"/>
      <w:r w:rsidRPr="00BA5D5B">
        <w:rPr>
          <w:lang w:val="en-US"/>
        </w:rPr>
        <w:t>();</w:t>
      </w:r>
    </w:p>
    <w:p w14:paraId="5D182B96" w14:textId="4CA47B58" w:rsidR="00BA5D5B" w:rsidRPr="00BA5D5B" w:rsidRDefault="00BA5D5B" w:rsidP="00BA5D5B">
      <w:pPr>
        <w:pStyle w:val="aff1"/>
        <w:rPr>
          <w:lang w:val="en-US"/>
        </w:rPr>
      </w:pPr>
      <w:r w:rsidRPr="00BA5D5B">
        <w:rPr>
          <w:lang w:val="en-US"/>
        </w:rPr>
        <w:t xml:space="preserve">    </w:t>
      </w:r>
      <w:proofErr w:type="spellStart"/>
      <w:r w:rsidRPr="00BA5D5B">
        <w:rPr>
          <w:lang w:val="en-US"/>
        </w:rPr>
        <w:t>wb.SaveAs</w:t>
      </w:r>
      <w:proofErr w:type="spellEnd"/>
      <w:r w:rsidRPr="00BA5D5B">
        <w:rPr>
          <w:lang w:val="en-US"/>
        </w:rPr>
        <w:t>(</w:t>
      </w:r>
      <w:proofErr w:type="spellStart"/>
      <w:r w:rsidRPr="00BA5D5B">
        <w:rPr>
          <w:lang w:val="en-US"/>
        </w:rPr>
        <w:t>fileName</w:t>
      </w:r>
      <w:proofErr w:type="spellEnd"/>
      <w:r w:rsidRPr="00BA5D5B">
        <w:rPr>
          <w:lang w:val="en-US"/>
        </w:rPr>
        <w:t>);</w:t>
      </w:r>
    </w:p>
    <w:p w14:paraId="034CF0CA" w14:textId="340FB62C" w:rsidR="00BA5D5B" w:rsidRDefault="00BA5D5B" w:rsidP="00BA5D5B">
      <w:pPr>
        <w:pStyle w:val="aff1"/>
      </w:pPr>
      <w:r w:rsidRPr="00135E20">
        <w:rPr>
          <w:lang w:val="en-US"/>
        </w:rPr>
        <w:t xml:space="preserve">    </w:t>
      </w:r>
      <w:proofErr w:type="spellStart"/>
      <w:r>
        <w:t>ShowInformationWindow</w:t>
      </w:r>
      <w:proofErr w:type="spellEnd"/>
      <w:r>
        <w:t>("Данные успешно экспортированы.");</w:t>
      </w:r>
    </w:p>
    <w:p w14:paraId="15898D79" w14:textId="265E8883" w:rsidR="00175456" w:rsidRPr="00184806" w:rsidRDefault="00BA5D5B" w:rsidP="00BA5D5B">
      <w:pPr>
        <w:pStyle w:val="aff1"/>
      </w:pPr>
      <w:r>
        <w:t>}</w:t>
      </w:r>
    </w:p>
    <w:p w14:paraId="4B461113" w14:textId="03C2DBF0" w:rsidR="00A84776" w:rsidRPr="00A84776" w:rsidRDefault="00A84776" w:rsidP="00A84776">
      <w:pPr>
        <w:pStyle w:val="aff3"/>
        <w:rPr>
          <w:lang w:eastAsia="ru-RU"/>
        </w:rPr>
      </w:pPr>
      <w:r>
        <w:rPr>
          <w:lang w:eastAsia="ru-RU"/>
        </w:rPr>
        <w:t>Листинг</w:t>
      </w:r>
      <w:r w:rsidRPr="00C52601">
        <w:rPr>
          <w:lang w:eastAsia="ru-RU"/>
        </w:rPr>
        <w:t xml:space="preserve"> </w:t>
      </w:r>
      <w:r w:rsidR="001A0004" w:rsidRPr="001A0004">
        <w:rPr>
          <w:lang w:eastAsia="ru-RU"/>
        </w:rPr>
        <w:t>6</w:t>
      </w:r>
      <w:r w:rsidRPr="00C52601">
        <w:rPr>
          <w:lang w:eastAsia="ru-RU"/>
        </w:rPr>
        <w:t xml:space="preserve"> – </w:t>
      </w:r>
      <w:r>
        <w:rPr>
          <w:lang w:eastAsia="ru-RU"/>
        </w:rPr>
        <w:t>Код</w:t>
      </w:r>
      <w:r w:rsidRPr="00C52601">
        <w:rPr>
          <w:lang w:eastAsia="ru-RU"/>
        </w:rPr>
        <w:t xml:space="preserve"> </w:t>
      </w:r>
      <w:r>
        <w:rPr>
          <w:lang w:eastAsia="ru-RU"/>
        </w:rPr>
        <w:t>метода</w:t>
      </w:r>
      <w:r w:rsidRPr="00C52601">
        <w:rPr>
          <w:lang w:eastAsia="ru-RU"/>
        </w:rPr>
        <w:t xml:space="preserve"> </w:t>
      </w:r>
      <w:r>
        <w:rPr>
          <w:lang w:eastAsia="ru-RU"/>
        </w:rPr>
        <w:t xml:space="preserve">импорта из </w:t>
      </w:r>
      <w:r>
        <w:rPr>
          <w:lang w:val="en-US" w:eastAsia="ru-RU"/>
        </w:rPr>
        <w:t>Excel</w:t>
      </w:r>
      <w:r w:rsidRPr="00A84776">
        <w:rPr>
          <w:lang w:eastAsia="ru-RU"/>
        </w:rPr>
        <w:t>-</w:t>
      </w:r>
      <w:r>
        <w:rPr>
          <w:lang w:eastAsia="ru-RU"/>
        </w:rPr>
        <w:t>документа</w:t>
      </w:r>
    </w:p>
    <w:p w14:paraId="4099A88B" w14:textId="7FE38F5D" w:rsidR="00BE5EEB" w:rsidRDefault="00BE5EEB" w:rsidP="00BE5EEB">
      <w:pPr>
        <w:pStyle w:val="aff1"/>
      </w:pPr>
      <w:r>
        <w:t>/// &lt;</w:t>
      </w:r>
      <w:proofErr w:type="spellStart"/>
      <w:r>
        <w:t>summary</w:t>
      </w:r>
      <w:proofErr w:type="spellEnd"/>
      <w:r>
        <w:t>&gt;</w:t>
      </w:r>
    </w:p>
    <w:p w14:paraId="61E3C5B2" w14:textId="57FFECE0" w:rsidR="00BE5EEB" w:rsidRDefault="00BE5EEB" w:rsidP="00BE5EEB">
      <w:pPr>
        <w:pStyle w:val="aff1"/>
      </w:pPr>
      <w:r>
        <w:t>/// Импорт данных из Excel в список объектов типа T.</w:t>
      </w:r>
    </w:p>
    <w:p w14:paraId="7A241866" w14:textId="102F4497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>/// &lt;/summary&gt;</w:t>
      </w:r>
    </w:p>
    <w:p w14:paraId="55C8FFFB" w14:textId="006707F6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public static List&lt;T&gt; </w:t>
      </w:r>
      <w:proofErr w:type="spellStart"/>
      <w:r w:rsidRPr="00BE5EEB">
        <w:rPr>
          <w:lang w:val="en-US"/>
        </w:rPr>
        <w:t>ImportFromExcel</w:t>
      </w:r>
      <w:proofErr w:type="spellEnd"/>
      <w:r w:rsidRPr="00BE5EEB">
        <w:rPr>
          <w:lang w:val="en-US"/>
        </w:rPr>
        <w:t>&lt;T&gt;() where T : new()</w:t>
      </w:r>
    </w:p>
    <w:p w14:paraId="1B113500" w14:textId="0BA91733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>{</w:t>
      </w:r>
    </w:p>
    <w:p w14:paraId="7E2AFB4A" w14:textId="62AC32DA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lastRenderedPageBreak/>
        <w:t xml:space="preserve">    var </w:t>
      </w:r>
      <w:proofErr w:type="spellStart"/>
      <w:r w:rsidRPr="00BE5EEB">
        <w:rPr>
          <w:lang w:val="en-US"/>
        </w:rPr>
        <w:t>fileName</w:t>
      </w:r>
      <w:proofErr w:type="spellEnd"/>
      <w:r w:rsidRPr="00BE5EEB">
        <w:rPr>
          <w:lang w:val="en-US"/>
        </w:rPr>
        <w:t xml:space="preserve"> = </w:t>
      </w:r>
      <w:proofErr w:type="spellStart"/>
      <w:r w:rsidRPr="00BE5EEB">
        <w:rPr>
          <w:lang w:val="en-US"/>
        </w:rPr>
        <w:t>ShowOpenFileDialog</w:t>
      </w:r>
      <w:proofErr w:type="spellEnd"/>
      <w:r w:rsidRPr="00BE5EEB">
        <w:rPr>
          <w:lang w:val="en-US"/>
        </w:rPr>
        <w:t>();</w:t>
      </w:r>
    </w:p>
    <w:p w14:paraId="181A36CA" w14:textId="172FBDD2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if (</w:t>
      </w:r>
      <w:proofErr w:type="spellStart"/>
      <w:r w:rsidRPr="00BE5EEB">
        <w:rPr>
          <w:lang w:val="en-US"/>
        </w:rPr>
        <w:t>fileName</w:t>
      </w:r>
      <w:proofErr w:type="spellEnd"/>
      <w:r w:rsidRPr="00BE5EEB">
        <w:rPr>
          <w:lang w:val="en-US"/>
        </w:rPr>
        <w:t xml:space="preserve"> == null) return new List&lt;T&gt;();</w:t>
      </w:r>
    </w:p>
    <w:p w14:paraId="40B4B44E" w14:textId="01E3741E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var </w:t>
      </w:r>
      <w:proofErr w:type="spellStart"/>
      <w:r w:rsidRPr="00BE5EEB">
        <w:rPr>
          <w:lang w:val="en-US"/>
        </w:rPr>
        <w:t>wb</w:t>
      </w:r>
      <w:proofErr w:type="spellEnd"/>
      <w:r w:rsidRPr="00BE5EEB">
        <w:rPr>
          <w:lang w:val="en-US"/>
        </w:rPr>
        <w:t xml:space="preserve"> = new </w:t>
      </w:r>
      <w:proofErr w:type="spellStart"/>
      <w:r w:rsidRPr="00BE5EEB">
        <w:rPr>
          <w:lang w:val="en-US"/>
        </w:rPr>
        <w:t>XLWorkbook</w:t>
      </w:r>
      <w:proofErr w:type="spellEnd"/>
      <w:r w:rsidRPr="00BE5EEB">
        <w:rPr>
          <w:lang w:val="en-US"/>
        </w:rPr>
        <w:t>(</w:t>
      </w:r>
      <w:proofErr w:type="spellStart"/>
      <w:r w:rsidRPr="00BE5EEB">
        <w:rPr>
          <w:lang w:val="en-US"/>
        </w:rPr>
        <w:t>fileName</w:t>
      </w:r>
      <w:proofErr w:type="spellEnd"/>
      <w:r w:rsidRPr="00BE5EEB">
        <w:rPr>
          <w:lang w:val="en-US"/>
        </w:rPr>
        <w:t>);</w:t>
      </w:r>
    </w:p>
    <w:p w14:paraId="1B3BFAA4" w14:textId="0E0E3EA7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var </w:t>
      </w:r>
      <w:proofErr w:type="spellStart"/>
      <w:r w:rsidRPr="00BE5EEB">
        <w:rPr>
          <w:lang w:val="en-US"/>
        </w:rPr>
        <w:t>ws</w:t>
      </w:r>
      <w:proofErr w:type="spellEnd"/>
      <w:r w:rsidRPr="00BE5EEB">
        <w:rPr>
          <w:lang w:val="en-US"/>
        </w:rPr>
        <w:t xml:space="preserve"> = </w:t>
      </w:r>
      <w:proofErr w:type="spellStart"/>
      <w:r w:rsidRPr="00BE5EEB">
        <w:rPr>
          <w:lang w:val="en-US"/>
        </w:rPr>
        <w:t>wb.Worksheet</w:t>
      </w:r>
      <w:proofErr w:type="spellEnd"/>
      <w:r w:rsidRPr="00BE5EEB">
        <w:rPr>
          <w:lang w:val="en-US"/>
        </w:rPr>
        <w:t>(1);</w:t>
      </w:r>
    </w:p>
    <w:p w14:paraId="670B2DBB" w14:textId="1F1D3E4C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if (</w:t>
      </w:r>
      <w:proofErr w:type="spellStart"/>
      <w:r w:rsidRPr="00BE5EEB">
        <w:rPr>
          <w:lang w:val="en-US"/>
        </w:rPr>
        <w:t>ws.RowsUsed</w:t>
      </w:r>
      <w:proofErr w:type="spellEnd"/>
      <w:r w:rsidRPr="00BE5EEB">
        <w:rPr>
          <w:lang w:val="en-US"/>
        </w:rPr>
        <w:t>().Count() &lt; 2)</w:t>
      </w:r>
    </w:p>
    <w:p w14:paraId="4A66B8B0" w14:textId="52EBAE86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   throw new Exception("</w:t>
      </w:r>
      <w:r>
        <w:t>Файл</w:t>
      </w:r>
      <w:r w:rsidRPr="00BE5EEB">
        <w:rPr>
          <w:lang w:val="en-US"/>
        </w:rPr>
        <w:t xml:space="preserve"> Excel </w:t>
      </w:r>
      <w:r>
        <w:t>пустой</w:t>
      </w:r>
      <w:r w:rsidRPr="00BE5EEB">
        <w:rPr>
          <w:lang w:val="en-US"/>
        </w:rPr>
        <w:t>!");</w:t>
      </w:r>
    </w:p>
    <w:p w14:paraId="61C820D6" w14:textId="4913B149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var headers = </w:t>
      </w:r>
      <w:proofErr w:type="spellStart"/>
      <w:r w:rsidRPr="00BE5EEB">
        <w:rPr>
          <w:lang w:val="en-US"/>
        </w:rPr>
        <w:t>GetHeaders</w:t>
      </w:r>
      <w:proofErr w:type="spellEnd"/>
      <w:r w:rsidRPr="00BE5EEB">
        <w:rPr>
          <w:lang w:val="en-US"/>
        </w:rPr>
        <w:t>(</w:t>
      </w:r>
      <w:proofErr w:type="spellStart"/>
      <w:r w:rsidRPr="00BE5EEB">
        <w:rPr>
          <w:lang w:val="en-US"/>
        </w:rPr>
        <w:t>ws</w:t>
      </w:r>
      <w:proofErr w:type="spellEnd"/>
      <w:r w:rsidRPr="00BE5EEB">
        <w:rPr>
          <w:lang w:val="en-US"/>
        </w:rPr>
        <w:t>);</w:t>
      </w:r>
    </w:p>
    <w:p w14:paraId="55A096F8" w14:textId="7E3415F9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var result = new List&lt;T&gt;();</w:t>
      </w:r>
    </w:p>
    <w:p w14:paraId="1EE9053F" w14:textId="06B8F1BE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int </w:t>
      </w:r>
      <w:proofErr w:type="spellStart"/>
      <w:r w:rsidRPr="00BE5EEB">
        <w:rPr>
          <w:lang w:val="en-US"/>
        </w:rPr>
        <w:t>rowNumber</w:t>
      </w:r>
      <w:proofErr w:type="spellEnd"/>
      <w:r w:rsidRPr="00BE5EEB">
        <w:rPr>
          <w:lang w:val="en-US"/>
        </w:rPr>
        <w:t xml:space="preserve"> = 2;</w:t>
      </w:r>
    </w:p>
    <w:p w14:paraId="6C7AFC54" w14:textId="5021D41C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while (!</w:t>
      </w:r>
      <w:proofErr w:type="spellStart"/>
      <w:r w:rsidRPr="00BE5EEB">
        <w:rPr>
          <w:lang w:val="en-US"/>
        </w:rPr>
        <w:t>ws.Cell</w:t>
      </w:r>
      <w:proofErr w:type="spellEnd"/>
      <w:r w:rsidRPr="00BE5EEB">
        <w:rPr>
          <w:lang w:val="en-US"/>
        </w:rPr>
        <w:t>(</w:t>
      </w:r>
      <w:proofErr w:type="spellStart"/>
      <w:r w:rsidRPr="00BE5EEB">
        <w:rPr>
          <w:lang w:val="en-US"/>
        </w:rPr>
        <w:t>rowNumber</w:t>
      </w:r>
      <w:proofErr w:type="spellEnd"/>
      <w:r w:rsidRPr="00BE5EEB">
        <w:rPr>
          <w:lang w:val="en-US"/>
        </w:rPr>
        <w:t>, 1).</w:t>
      </w:r>
      <w:proofErr w:type="spellStart"/>
      <w:r w:rsidRPr="00BE5EEB">
        <w:rPr>
          <w:lang w:val="en-US"/>
        </w:rPr>
        <w:t>IsEmpty</w:t>
      </w:r>
      <w:proofErr w:type="spellEnd"/>
      <w:r w:rsidRPr="00BE5EEB">
        <w:rPr>
          <w:lang w:val="en-US"/>
        </w:rPr>
        <w:t>())</w:t>
      </w:r>
    </w:p>
    <w:p w14:paraId="452F166E" w14:textId="5B6B4CDD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{</w:t>
      </w:r>
    </w:p>
    <w:p w14:paraId="3A7C53CD" w14:textId="6E3A9E13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    var row = </w:t>
      </w:r>
      <w:proofErr w:type="spellStart"/>
      <w:r w:rsidRPr="00BE5EEB">
        <w:rPr>
          <w:lang w:val="en-US"/>
        </w:rPr>
        <w:t>ws.Row</w:t>
      </w:r>
      <w:proofErr w:type="spellEnd"/>
      <w:r w:rsidRPr="00BE5EEB">
        <w:rPr>
          <w:lang w:val="en-US"/>
        </w:rPr>
        <w:t>(</w:t>
      </w:r>
      <w:proofErr w:type="spellStart"/>
      <w:r w:rsidRPr="00BE5EEB">
        <w:rPr>
          <w:lang w:val="en-US"/>
        </w:rPr>
        <w:t>rowNumber</w:t>
      </w:r>
      <w:proofErr w:type="spellEnd"/>
      <w:r w:rsidRPr="00BE5EEB">
        <w:rPr>
          <w:lang w:val="en-US"/>
        </w:rPr>
        <w:t>);</w:t>
      </w:r>
    </w:p>
    <w:p w14:paraId="4EA7B125" w14:textId="23155310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    var item = </w:t>
      </w:r>
      <w:proofErr w:type="spellStart"/>
      <w:r w:rsidRPr="00BE5EEB">
        <w:rPr>
          <w:lang w:val="en-US"/>
        </w:rPr>
        <w:t>ParseRow</w:t>
      </w:r>
      <w:proofErr w:type="spellEnd"/>
      <w:r w:rsidRPr="00BE5EEB">
        <w:rPr>
          <w:lang w:val="en-US"/>
        </w:rPr>
        <w:t>&lt;T&gt;(row, headers);</w:t>
      </w:r>
    </w:p>
    <w:p w14:paraId="1243B1D5" w14:textId="34080F5B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    </w:t>
      </w:r>
      <w:proofErr w:type="spellStart"/>
      <w:r w:rsidRPr="00BE5EEB">
        <w:rPr>
          <w:lang w:val="en-US"/>
        </w:rPr>
        <w:t>result.Add</w:t>
      </w:r>
      <w:proofErr w:type="spellEnd"/>
      <w:r w:rsidRPr="00BE5EEB">
        <w:rPr>
          <w:lang w:val="en-US"/>
        </w:rPr>
        <w:t>(item);</w:t>
      </w:r>
    </w:p>
    <w:p w14:paraId="4A0A069B" w14:textId="3DE0D148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    </w:t>
      </w:r>
      <w:proofErr w:type="spellStart"/>
      <w:r w:rsidRPr="00BE5EEB">
        <w:rPr>
          <w:lang w:val="en-US"/>
        </w:rPr>
        <w:t>rowNumber</w:t>
      </w:r>
      <w:proofErr w:type="spellEnd"/>
      <w:r w:rsidRPr="00BE5EEB">
        <w:rPr>
          <w:lang w:val="en-US"/>
        </w:rPr>
        <w:t>++;</w:t>
      </w:r>
    </w:p>
    <w:p w14:paraId="525615CA" w14:textId="6C3AA12B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}</w:t>
      </w:r>
    </w:p>
    <w:p w14:paraId="4B8EC76A" w14:textId="02CC39BB" w:rsidR="00BE5EEB" w:rsidRPr="00BE5EEB" w:rsidRDefault="00BE5EEB" w:rsidP="00BE5EEB">
      <w:pPr>
        <w:pStyle w:val="aff1"/>
        <w:rPr>
          <w:lang w:val="en-US"/>
        </w:rPr>
      </w:pPr>
      <w:r w:rsidRPr="00BE5EEB">
        <w:rPr>
          <w:lang w:val="en-US"/>
        </w:rPr>
        <w:t xml:space="preserve">     return result;</w:t>
      </w:r>
    </w:p>
    <w:p w14:paraId="2E43287A" w14:textId="28646DF5" w:rsidR="00BE5EEB" w:rsidRPr="00135E20" w:rsidRDefault="00BE5EEB" w:rsidP="00BE5EEB">
      <w:pPr>
        <w:pStyle w:val="aff1"/>
        <w:rPr>
          <w:lang w:val="en-US" w:eastAsia="ru-RU"/>
        </w:rPr>
      </w:pPr>
      <w:r w:rsidRPr="00135E20">
        <w:rPr>
          <w:lang w:val="en-US"/>
        </w:rPr>
        <w:t>}</w:t>
      </w:r>
    </w:p>
    <w:p w14:paraId="0A75D23F" w14:textId="67BAD211" w:rsidR="0046723B" w:rsidRPr="00135E20" w:rsidRDefault="00474872" w:rsidP="00623CB2">
      <w:pPr>
        <w:pStyle w:val="aff3"/>
        <w:spacing w:line="360" w:lineRule="auto"/>
        <w:ind w:firstLine="709"/>
        <w:rPr>
          <w:lang w:val="en-US"/>
        </w:rPr>
      </w:pPr>
      <w:r w:rsidRPr="00474872">
        <w:t>Методы</w:t>
      </w:r>
      <w:r w:rsidRPr="00135E20">
        <w:rPr>
          <w:lang w:val="en-US"/>
        </w:rPr>
        <w:t xml:space="preserve"> </w:t>
      </w:r>
      <w:proofErr w:type="spellStart"/>
      <w:r w:rsidRPr="00135E20">
        <w:rPr>
          <w:lang w:val="en-US"/>
        </w:rPr>
        <w:t>ExportToExcel</w:t>
      </w:r>
      <w:proofErr w:type="spellEnd"/>
      <w:r w:rsidRPr="00135E20">
        <w:rPr>
          <w:lang w:val="en-US"/>
        </w:rPr>
        <w:t xml:space="preserve"> </w:t>
      </w:r>
      <w:r w:rsidRPr="00474872">
        <w:t>и</w:t>
      </w:r>
      <w:r w:rsidRPr="00135E20">
        <w:rPr>
          <w:lang w:val="en-US"/>
        </w:rPr>
        <w:t xml:space="preserve"> </w:t>
      </w:r>
      <w:proofErr w:type="spellStart"/>
      <w:r w:rsidRPr="00135E20">
        <w:rPr>
          <w:lang w:val="en-US"/>
        </w:rPr>
        <w:t>ImportFromExcel</w:t>
      </w:r>
      <w:proofErr w:type="spellEnd"/>
      <w:r w:rsidRPr="00135E20">
        <w:rPr>
          <w:lang w:val="en-US"/>
        </w:rPr>
        <w:t xml:space="preserve"> </w:t>
      </w:r>
      <w:r w:rsidRPr="00474872">
        <w:t>вызываются</w:t>
      </w:r>
      <w:r w:rsidRPr="00135E20">
        <w:rPr>
          <w:lang w:val="en-US"/>
        </w:rPr>
        <w:t xml:space="preserve"> </w:t>
      </w:r>
      <w:r w:rsidRPr="00474872">
        <w:t>в</w:t>
      </w:r>
      <w:r w:rsidRPr="00135E20">
        <w:rPr>
          <w:lang w:val="en-US"/>
        </w:rPr>
        <w:t xml:space="preserve"> </w:t>
      </w:r>
      <w:r w:rsidRPr="00474872">
        <w:t>модели</w:t>
      </w:r>
      <w:r w:rsidRPr="00135E20">
        <w:rPr>
          <w:lang w:val="en-US"/>
        </w:rPr>
        <w:t xml:space="preserve"> </w:t>
      </w:r>
      <w:r w:rsidRPr="00474872">
        <w:t>представления</w:t>
      </w:r>
      <w:r w:rsidRPr="00135E20">
        <w:rPr>
          <w:lang w:val="en-US"/>
        </w:rPr>
        <w:t xml:space="preserve"> </w:t>
      </w:r>
      <w:proofErr w:type="spellStart"/>
      <w:r w:rsidRPr="00135E20">
        <w:rPr>
          <w:lang w:val="en-US"/>
        </w:rPr>
        <w:t>UserProfileViewModel</w:t>
      </w:r>
      <w:proofErr w:type="spellEnd"/>
      <w:r w:rsidRPr="00135E20">
        <w:rPr>
          <w:lang w:val="en-US"/>
        </w:rPr>
        <w:t xml:space="preserve"> </w:t>
      </w:r>
      <w:r w:rsidRPr="00474872">
        <w:t>из</w:t>
      </w:r>
      <w:r w:rsidRPr="00135E20">
        <w:rPr>
          <w:lang w:val="en-US"/>
        </w:rPr>
        <w:t xml:space="preserve"> </w:t>
      </w:r>
      <w:r w:rsidRPr="00474872">
        <w:t>методов</w:t>
      </w:r>
      <w:r w:rsidRPr="00135E20">
        <w:rPr>
          <w:lang w:val="en-US"/>
        </w:rPr>
        <w:t xml:space="preserve"> </w:t>
      </w:r>
      <w:proofErr w:type="spellStart"/>
      <w:r w:rsidRPr="00135E20">
        <w:rPr>
          <w:lang w:val="en-US"/>
        </w:rPr>
        <w:t>ExportResults</w:t>
      </w:r>
      <w:proofErr w:type="spellEnd"/>
      <w:r w:rsidRPr="00135E20">
        <w:rPr>
          <w:lang w:val="en-US"/>
        </w:rPr>
        <w:t xml:space="preserve"> </w:t>
      </w:r>
      <w:r w:rsidRPr="00474872">
        <w:t>и</w:t>
      </w:r>
      <w:r w:rsidRPr="00135E20">
        <w:rPr>
          <w:lang w:val="en-US"/>
        </w:rPr>
        <w:t xml:space="preserve"> </w:t>
      </w:r>
      <w:proofErr w:type="spellStart"/>
      <w:r w:rsidRPr="00135E20">
        <w:rPr>
          <w:lang w:val="en-US"/>
        </w:rPr>
        <w:t>ImportTest</w:t>
      </w:r>
      <w:proofErr w:type="spellEnd"/>
      <w:r w:rsidRPr="00135E20">
        <w:rPr>
          <w:lang w:val="en-US"/>
        </w:rPr>
        <w:t xml:space="preserve">, </w:t>
      </w:r>
      <w:r w:rsidRPr="00474872">
        <w:t>код</w:t>
      </w:r>
      <w:r w:rsidRPr="00135E20">
        <w:rPr>
          <w:lang w:val="en-US"/>
        </w:rPr>
        <w:t xml:space="preserve"> </w:t>
      </w:r>
      <w:r w:rsidRPr="00474872">
        <w:t>которых</w:t>
      </w:r>
      <w:r w:rsidRPr="00135E20">
        <w:rPr>
          <w:lang w:val="en-US"/>
        </w:rPr>
        <w:t xml:space="preserve"> </w:t>
      </w:r>
      <w:r w:rsidRPr="00474872">
        <w:t>приведён</w:t>
      </w:r>
      <w:r w:rsidRPr="00135E20">
        <w:rPr>
          <w:lang w:val="en-US"/>
        </w:rPr>
        <w:t xml:space="preserve"> </w:t>
      </w:r>
      <w:r w:rsidRPr="00474872">
        <w:t>в</w:t>
      </w:r>
      <w:r w:rsidRPr="00135E20">
        <w:rPr>
          <w:lang w:val="en-US"/>
        </w:rPr>
        <w:t xml:space="preserve"> </w:t>
      </w:r>
      <w:r w:rsidRPr="00474872">
        <w:t>листингах</w:t>
      </w:r>
      <w:r w:rsidRPr="00135E20">
        <w:rPr>
          <w:lang w:val="en-US"/>
        </w:rPr>
        <w:t xml:space="preserve"> 7 </w:t>
      </w:r>
      <w:r w:rsidRPr="00474872">
        <w:t>и</w:t>
      </w:r>
      <w:r w:rsidRPr="00135E20">
        <w:rPr>
          <w:lang w:val="en-US"/>
        </w:rPr>
        <w:t xml:space="preserve"> 8</w:t>
      </w:r>
      <w:r w:rsidR="0046723B" w:rsidRPr="00135E20">
        <w:rPr>
          <w:lang w:val="en-US"/>
        </w:rPr>
        <w:t>.</w:t>
      </w:r>
    </w:p>
    <w:p w14:paraId="511DCA87" w14:textId="76C8A52E" w:rsidR="00006875" w:rsidRPr="00006875" w:rsidRDefault="00006875" w:rsidP="00006875">
      <w:pPr>
        <w:pStyle w:val="aff3"/>
        <w:rPr>
          <w:lang w:eastAsia="ru-RU"/>
        </w:rPr>
      </w:pPr>
      <w:r>
        <w:rPr>
          <w:lang w:eastAsia="ru-RU"/>
        </w:rPr>
        <w:t>Листинг</w:t>
      </w:r>
      <w:r w:rsidRPr="009E52AD">
        <w:rPr>
          <w:lang w:eastAsia="ru-RU"/>
        </w:rPr>
        <w:t xml:space="preserve"> </w:t>
      </w:r>
      <w:r w:rsidR="001A0004" w:rsidRPr="001A0004">
        <w:rPr>
          <w:lang w:eastAsia="ru-RU"/>
        </w:rPr>
        <w:t>7</w:t>
      </w:r>
      <w:r w:rsidRPr="009E52AD">
        <w:rPr>
          <w:lang w:eastAsia="ru-RU"/>
        </w:rPr>
        <w:t xml:space="preserve"> – </w:t>
      </w:r>
      <w:r>
        <w:rPr>
          <w:lang w:eastAsia="ru-RU"/>
        </w:rPr>
        <w:t xml:space="preserve">Код метода для создания </w:t>
      </w:r>
      <w:r>
        <w:rPr>
          <w:lang w:val="en-US" w:eastAsia="ru-RU"/>
        </w:rPr>
        <w:t>Excel</w:t>
      </w:r>
      <w:r w:rsidRPr="00006875">
        <w:rPr>
          <w:lang w:eastAsia="ru-RU"/>
        </w:rPr>
        <w:t>-</w:t>
      </w:r>
      <w:r>
        <w:rPr>
          <w:lang w:eastAsia="ru-RU"/>
        </w:rPr>
        <w:t>документа с успеваемостью студентов</w:t>
      </w:r>
    </w:p>
    <w:p w14:paraId="3DFE3D17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>/// &lt;</w:t>
      </w:r>
      <w:proofErr w:type="spellStart"/>
      <w:r>
        <w:rPr>
          <w:lang w:eastAsia="ru-RU"/>
        </w:rPr>
        <w:t>summary</w:t>
      </w:r>
      <w:proofErr w:type="spellEnd"/>
      <w:r>
        <w:rPr>
          <w:lang w:eastAsia="ru-RU"/>
        </w:rPr>
        <w:t>&gt;</w:t>
      </w:r>
    </w:p>
    <w:p w14:paraId="5D7A726C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>/// Команда экспорта результатов тестирования в Excel-файл.</w:t>
      </w:r>
    </w:p>
    <w:p w14:paraId="3D84759F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>/// Вызывает универсальный сервис экспорта и обрабатывает возможные ошибки.</w:t>
      </w:r>
    </w:p>
    <w:p w14:paraId="1DA12D2E" w14:textId="77777777" w:rsidR="00A3641E" w:rsidRPr="00A3641E" w:rsidRDefault="00A3641E" w:rsidP="00A3641E">
      <w:pPr>
        <w:pStyle w:val="aff1"/>
        <w:rPr>
          <w:lang w:val="en-US" w:eastAsia="ru-RU"/>
        </w:rPr>
      </w:pPr>
      <w:r w:rsidRPr="00A3641E">
        <w:rPr>
          <w:lang w:val="en-US" w:eastAsia="ru-RU"/>
        </w:rPr>
        <w:t>/// &lt;/summary&gt;</w:t>
      </w:r>
    </w:p>
    <w:p w14:paraId="4B4EFE13" w14:textId="77777777" w:rsidR="00A3641E" w:rsidRPr="00A3641E" w:rsidRDefault="00A3641E" w:rsidP="00A3641E">
      <w:pPr>
        <w:pStyle w:val="aff1"/>
        <w:rPr>
          <w:lang w:val="en-US" w:eastAsia="ru-RU"/>
        </w:rPr>
      </w:pPr>
      <w:r w:rsidRPr="00A3641E">
        <w:rPr>
          <w:lang w:val="en-US" w:eastAsia="ru-RU"/>
        </w:rPr>
        <w:t xml:space="preserve">private void </w:t>
      </w:r>
      <w:proofErr w:type="spellStart"/>
      <w:r w:rsidRPr="00A3641E">
        <w:rPr>
          <w:lang w:val="en-US" w:eastAsia="ru-RU"/>
        </w:rPr>
        <w:t>ExportResults</w:t>
      </w:r>
      <w:proofErr w:type="spellEnd"/>
      <w:r w:rsidRPr="00A3641E">
        <w:rPr>
          <w:lang w:val="en-US" w:eastAsia="ru-RU"/>
        </w:rPr>
        <w:t>()</w:t>
      </w:r>
    </w:p>
    <w:p w14:paraId="3075F9DE" w14:textId="77777777" w:rsidR="00A3641E" w:rsidRPr="00A3641E" w:rsidRDefault="00A3641E" w:rsidP="00A3641E">
      <w:pPr>
        <w:pStyle w:val="aff1"/>
        <w:rPr>
          <w:lang w:val="en-US" w:eastAsia="ru-RU"/>
        </w:rPr>
      </w:pPr>
      <w:r w:rsidRPr="00A3641E">
        <w:rPr>
          <w:lang w:val="en-US" w:eastAsia="ru-RU"/>
        </w:rPr>
        <w:t>{</w:t>
      </w:r>
    </w:p>
    <w:p w14:paraId="38FF80C2" w14:textId="77777777" w:rsidR="00A3641E" w:rsidRPr="00A3641E" w:rsidRDefault="00A3641E" w:rsidP="00A3641E">
      <w:pPr>
        <w:pStyle w:val="aff1"/>
        <w:rPr>
          <w:lang w:val="en-US" w:eastAsia="ru-RU"/>
        </w:rPr>
      </w:pPr>
      <w:r w:rsidRPr="00A3641E">
        <w:rPr>
          <w:lang w:val="en-US" w:eastAsia="ru-RU"/>
        </w:rPr>
        <w:t xml:space="preserve">    try</w:t>
      </w:r>
    </w:p>
    <w:p w14:paraId="3CFB546A" w14:textId="77777777" w:rsidR="00A3641E" w:rsidRPr="00A3641E" w:rsidRDefault="00A3641E" w:rsidP="00A3641E">
      <w:pPr>
        <w:pStyle w:val="aff1"/>
        <w:rPr>
          <w:lang w:val="en-US" w:eastAsia="ru-RU"/>
        </w:rPr>
      </w:pPr>
      <w:r w:rsidRPr="00A3641E">
        <w:rPr>
          <w:lang w:val="en-US" w:eastAsia="ru-RU"/>
        </w:rPr>
        <w:t xml:space="preserve">    {</w:t>
      </w:r>
    </w:p>
    <w:p w14:paraId="10E23A5B" w14:textId="77777777" w:rsidR="00A3641E" w:rsidRDefault="00A3641E" w:rsidP="00A3641E">
      <w:pPr>
        <w:pStyle w:val="aff1"/>
        <w:rPr>
          <w:lang w:eastAsia="ru-RU"/>
        </w:rPr>
      </w:pPr>
      <w:r w:rsidRPr="00A3641E">
        <w:rPr>
          <w:lang w:val="en-US" w:eastAsia="ru-RU"/>
        </w:rPr>
        <w:t xml:space="preserve">        </w:t>
      </w:r>
      <w:r>
        <w:rPr>
          <w:lang w:eastAsia="ru-RU"/>
        </w:rPr>
        <w:t>// Передаём отфильтрованную коллекцию результатов и имя создаваемого файла</w:t>
      </w:r>
    </w:p>
    <w:p w14:paraId="51E57259" w14:textId="77777777" w:rsidR="00A3641E" w:rsidRPr="00A3641E" w:rsidRDefault="00A3641E" w:rsidP="00A3641E">
      <w:pPr>
        <w:pStyle w:val="aff1"/>
        <w:rPr>
          <w:lang w:val="en-US" w:eastAsia="ru-RU"/>
        </w:rPr>
      </w:pPr>
      <w:r>
        <w:rPr>
          <w:lang w:eastAsia="ru-RU"/>
        </w:rPr>
        <w:t xml:space="preserve">        </w:t>
      </w:r>
      <w:proofErr w:type="spellStart"/>
      <w:r w:rsidRPr="00A3641E">
        <w:rPr>
          <w:lang w:val="en-US" w:eastAsia="ru-RU"/>
        </w:rPr>
        <w:t>ExcelService.ExportToExcel</w:t>
      </w:r>
      <w:proofErr w:type="spellEnd"/>
      <w:r w:rsidRPr="00A3641E">
        <w:rPr>
          <w:lang w:val="en-US" w:eastAsia="ru-RU"/>
        </w:rPr>
        <w:t>(_</w:t>
      </w:r>
      <w:proofErr w:type="spellStart"/>
      <w:r w:rsidRPr="00A3641E">
        <w:rPr>
          <w:lang w:val="en-US" w:eastAsia="ru-RU"/>
        </w:rPr>
        <w:t>filteredResultsForExport</w:t>
      </w:r>
      <w:proofErr w:type="spellEnd"/>
      <w:r w:rsidRPr="00A3641E">
        <w:rPr>
          <w:lang w:val="en-US" w:eastAsia="ru-RU"/>
        </w:rPr>
        <w:t>, "</w:t>
      </w:r>
      <w:r>
        <w:rPr>
          <w:lang w:eastAsia="ru-RU"/>
        </w:rPr>
        <w:t>Результаты</w:t>
      </w:r>
      <w:r w:rsidRPr="00A3641E">
        <w:rPr>
          <w:lang w:val="en-US" w:eastAsia="ru-RU"/>
        </w:rPr>
        <w:t>_</w:t>
      </w:r>
      <w:r>
        <w:rPr>
          <w:lang w:eastAsia="ru-RU"/>
        </w:rPr>
        <w:t>студентов</w:t>
      </w:r>
      <w:r w:rsidRPr="00A3641E">
        <w:rPr>
          <w:lang w:val="en-US" w:eastAsia="ru-RU"/>
        </w:rPr>
        <w:t>.xlsx");</w:t>
      </w:r>
    </w:p>
    <w:p w14:paraId="6A60B07F" w14:textId="77777777" w:rsidR="00A3641E" w:rsidRPr="00A3641E" w:rsidRDefault="00A3641E" w:rsidP="00A3641E">
      <w:pPr>
        <w:pStyle w:val="aff1"/>
        <w:rPr>
          <w:lang w:val="en-US" w:eastAsia="ru-RU"/>
        </w:rPr>
      </w:pPr>
      <w:r w:rsidRPr="00A3641E">
        <w:rPr>
          <w:lang w:val="en-US" w:eastAsia="ru-RU"/>
        </w:rPr>
        <w:t xml:space="preserve">    }</w:t>
      </w:r>
    </w:p>
    <w:p w14:paraId="1A5FF51F" w14:textId="77777777" w:rsidR="00A3641E" w:rsidRPr="00A3641E" w:rsidRDefault="00A3641E" w:rsidP="00A3641E">
      <w:pPr>
        <w:pStyle w:val="aff1"/>
        <w:rPr>
          <w:lang w:val="en-US" w:eastAsia="ru-RU"/>
        </w:rPr>
      </w:pPr>
      <w:r w:rsidRPr="00A3641E">
        <w:rPr>
          <w:lang w:val="en-US" w:eastAsia="ru-RU"/>
        </w:rPr>
        <w:t xml:space="preserve">    catch (</w:t>
      </w:r>
      <w:proofErr w:type="spellStart"/>
      <w:r w:rsidRPr="00A3641E">
        <w:rPr>
          <w:lang w:val="en-US" w:eastAsia="ru-RU"/>
        </w:rPr>
        <w:t>System.IO.IOException</w:t>
      </w:r>
      <w:proofErr w:type="spellEnd"/>
      <w:r w:rsidRPr="00A3641E">
        <w:rPr>
          <w:lang w:val="en-US" w:eastAsia="ru-RU"/>
        </w:rPr>
        <w:t xml:space="preserve"> </w:t>
      </w:r>
      <w:proofErr w:type="spellStart"/>
      <w:r w:rsidRPr="00A3641E">
        <w:rPr>
          <w:lang w:val="en-US" w:eastAsia="ru-RU"/>
        </w:rPr>
        <w:t>ioEx</w:t>
      </w:r>
      <w:proofErr w:type="spellEnd"/>
      <w:r w:rsidRPr="00A3641E">
        <w:rPr>
          <w:lang w:val="en-US" w:eastAsia="ru-RU"/>
        </w:rPr>
        <w:t>)</w:t>
      </w:r>
    </w:p>
    <w:p w14:paraId="6E4B58D6" w14:textId="77777777" w:rsidR="00A3641E" w:rsidRDefault="00A3641E" w:rsidP="00A3641E">
      <w:pPr>
        <w:pStyle w:val="aff1"/>
        <w:rPr>
          <w:lang w:eastAsia="ru-RU"/>
        </w:rPr>
      </w:pPr>
      <w:r w:rsidRPr="00A3641E">
        <w:rPr>
          <w:lang w:val="en-US" w:eastAsia="ru-RU"/>
        </w:rPr>
        <w:t xml:space="preserve">    </w:t>
      </w:r>
      <w:r>
        <w:rPr>
          <w:lang w:eastAsia="ru-RU"/>
        </w:rPr>
        <w:t>{</w:t>
      </w:r>
    </w:p>
    <w:p w14:paraId="5B9BFAE2" w14:textId="6A81CE15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// Обработка ошибки: файл занят или открыт другой программой</w:t>
      </w:r>
    </w:p>
    <w:p w14:paraId="09F494BC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</w:t>
      </w:r>
      <w:proofErr w:type="spellStart"/>
      <w:r>
        <w:rPr>
          <w:lang w:eastAsia="ru-RU"/>
        </w:rPr>
        <w:t>if</w:t>
      </w:r>
      <w:proofErr w:type="spellEnd"/>
      <w:r>
        <w:rPr>
          <w:lang w:eastAsia="ru-RU"/>
        </w:rPr>
        <w:t xml:space="preserve"> (</w:t>
      </w:r>
      <w:proofErr w:type="spellStart"/>
      <w:r>
        <w:rPr>
          <w:lang w:eastAsia="ru-RU"/>
        </w:rPr>
        <w:t>ioEx.Message.Contains</w:t>
      </w:r>
      <w:proofErr w:type="spellEnd"/>
      <w:r>
        <w:rPr>
          <w:lang w:eastAsia="ru-RU"/>
        </w:rPr>
        <w:t>("занят другим процессом") ||</w:t>
      </w:r>
    </w:p>
    <w:p w14:paraId="06FAA19A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    </w:t>
      </w:r>
      <w:proofErr w:type="spellStart"/>
      <w:r>
        <w:rPr>
          <w:lang w:eastAsia="ru-RU"/>
        </w:rPr>
        <w:t>ioEx.HResult</w:t>
      </w:r>
      <w:proofErr w:type="spellEnd"/>
      <w:r>
        <w:rPr>
          <w:lang w:eastAsia="ru-RU"/>
        </w:rPr>
        <w:t xml:space="preserve"> == -2147024864 || </w:t>
      </w:r>
      <w:proofErr w:type="spellStart"/>
      <w:r>
        <w:rPr>
          <w:lang w:eastAsia="ru-RU"/>
        </w:rPr>
        <w:t>ioEx.HResult</w:t>
      </w:r>
      <w:proofErr w:type="spellEnd"/>
      <w:r>
        <w:rPr>
          <w:lang w:eastAsia="ru-RU"/>
        </w:rPr>
        <w:t xml:space="preserve"> == 32)</w:t>
      </w:r>
    </w:p>
    <w:p w14:paraId="5816585A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{</w:t>
      </w:r>
    </w:p>
    <w:p w14:paraId="6C485281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lastRenderedPageBreak/>
        <w:t xml:space="preserve">            </w:t>
      </w:r>
      <w:proofErr w:type="spellStart"/>
      <w:r>
        <w:rPr>
          <w:lang w:eastAsia="ru-RU"/>
        </w:rPr>
        <w:t>ShowInformationWindow</w:t>
      </w:r>
      <w:proofErr w:type="spellEnd"/>
      <w:r>
        <w:rPr>
          <w:lang w:eastAsia="ru-RU"/>
        </w:rPr>
        <w:t>("Ошибка экспорта: Файл открыт в другом приложении. Пожалуйста, закройте его и повторите попытку.");</w:t>
      </w:r>
    </w:p>
    <w:p w14:paraId="2D920897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}</w:t>
      </w:r>
    </w:p>
    <w:p w14:paraId="566047B8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</w:t>
      </w:r>
      <w:proofErr w:type="spellStart"/>
      <w:r>
        <w:rPr>
          <w:lang w:eastAsia="ru-RU"/>
        </w:rPr>
        <w:t>else</w:t>
      </w:r>
      <w:proofErr w:type="spellEnd"/>
    </w:p>
    <w:p w14:paraId="46AC46E5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{</w:t>
      </w:r>
    </w:p>
    <w:p w14:paraId="5A288BFE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    // Любые другие ошибки ввода–вывода</w:t>
      </w:r>
    </w:p>
    <w:p w14:paraId="608F7014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    </w:t>
      </w:r>
      <w:proofErr w:type="spellStart"/>
      <w:r>
        <w:rPr>
          <w:lang w:eastAsia="ru-RU"/>
        </w:rPr>
        <w:t>ShowInformationWindow</w:t>
      </w:r>
      <w:proofErr w:type="spellEnd"/>
      <w:r>
        <w:rPr>
          <w:lang w:eastAsia="ru-RU"/>
        </w:rPr>
        <w:t>($"Ошибка ввода-вывода при экспорте: {</w:t>
      </w:r>
      <w:proofErr w:type="spellStart"/>
      <w:r>
        <w:rPr>
          <w:lang w:eastAsia="ru-RU"/>
        </w:rPr>
        <w:t>ioEx.Message</w:t>
      </w:r>
      <w:proofErr w:type="spellEnd"/>
      <w:r>
        <w:rPr>
          <w:lang w:eastAsia="ru-RU"/>
        </w:rPr>
        <w:t>}");</w:t>
      </w:r>
    </w:p>
    <w:p w14:paraId="79CBA32D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}</w:t>
      </w:r>
    </w:p>
    <w:p w14:paraId="143FF57A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</w:t>
      </w:r>
      <w:proofErr w:type="spellStart"/>
      <w:r>
        <w:rPr>
          <w:lang w:eastAsia="ru-RU"/>
        </w:rPr>
        <w:t>return</w:t>
      </w:r>
      <w:proofErr w:type="spellEnd"/>
      <w:r>
        <w:rPr>
          <w:lang w:eastAsia="ru-RU"/>
        </w:rPr>
        <w:t>;</w:t>
      </w:r>
    </w:p>
    <w:p w14:paraId="74B9142C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}</w:t>
      </w:r>
    </w:p>
    <w:p w14:paraId="7B47C76E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</w:t>
      </w:r>
      <w:proofErr w:type="spellStart"/>
      <w:r>
        <w:rPr>
          <w:lang w:eastAsia="ru-RU"/>
        </w:rPr>
        <w:t>catch</w:t>
      </w:r>
      <w:proofErr w:type="spellEnd"/>
      <w:r>
        <w:rPr>
          <w:lang w:eastAsia="ru-RU"/>
        </w:rPr>
        <w:t xml:space="preserve"> (</w:t>
      </w:r>
      <w:proofErr w:type="spellStart"/>
      <w:r>
        <w:rPr>
          <w:lang w:eastAsia="ru-RU"/>
        </w:rPr>
        <w:t>Exception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ex</w:t>
      </w:r>
      <w:proofErr w:type="spellEnd"/>
      <w:r>
        <w:rPr>
          <w:lang w:eastAsia="ru-RU"/>
        </w:rPr>
        <w:t>)</w:t>
      </w:r>
    </w:p>
    <w:p w14:paraId="0BBAB316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{</w:t>
      </w:r>
    </w:p>
    <w:p w14:paraId="14750AAB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// Общий обработчик на случай всех непредвиденных исключений</w:t>
      </w:r>
    </w:p>
    <w:p w14:paraId="6926F405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</w:t>
      </w:r>
      <w:proofErr w:type="spellStart"/>
      <w:r>
        <w:rPr>
          <w:lang w:eastAsia="ru-RU"/>
        </w:rPr>
        <w:t>ShowInformationWindow</w:t>
      </w:r>
      <w:proofErr w:type="spellEnd"/>
      <w:r>
        <w:rPr>
          <w:lang w:eastAsia="ru-RU"/>
        </w:rPr>
        <w:t>($"Общая ошибка экспорта: {</w:t>
      </w:r>
      <w:proofErr w:type="spellStart"/>
      <w:r>
        <w:rPr>
          <w:lang w:eastAsia="ru-RU"/>
        </w:rPr>
        <w:t>ex.Message</w:t>
      </w:r>
      <w:proofErr w:type="spellEnd"/>
      <w:r>
        <w:rPr>
          <w:lang w:eastAsia="ru-RU"/>
        </w:rPr>
        <w:t>}");</w:t>
      </w:r>
    </w:p>
    <w:p w14:paraId="166C62F9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    </w:t>
      </w:r>
      <w:proofErr w:type="spellStart"/>
      <w:r>
        <w:rPr>
          <w:lang w:eastAsia="ru-RU"/>
        </w:rPr>
        <w:t>return</w:t>
      </w:r>
      <w:proofErr w:type="spellEnd"/>
      <w:r>
        <w:rPr>
          <w:lang w:eastAsia="ru-RU"/>
        </w:rPr>
        <w:t>;</w:t>
      </w:r>
    </w:p>
    <w:p w14:paraId="571DA74C" w14:textId="77777777" w:rsidR="00A3641E" w:rsidRDefault="00A3641E" w:rsidP="00A3641E">
      <w:pPr>
        <w:pStyle w:val="aff1"/>
        <w:rPr>
          <w:lang w:eastAsia="ru-RU"/>
        </w:rPr>
      </w:pPr>
      <w:r>
        <w:rPr>
          <w:lang w:eastAsia="ru-RU"/>
        </w:rPr>
        <w:t xml:space="preserve">    }</w:t>
      </w:r>
    </w:p>
    <w:p w14:paraId="53B6BA44" w14:textId="27A7FB55" w:rsidR="00A3641E" w:rsidRPr="009E52AD" w:rsidRDefault="00A3641E" w:rsidP="00A3641E">
      <w:pPr>
        <w:pStyle w:val="aff1"/>
        <w:rPr>
          <w:lang w:eastAsia="ru-RU"/>
        </w:rPr>
      </w:pPr>
      <w:r>
        <w:rPr>
          <w:lang w:eastAsia="ru-RU"/>
        </w:rPr>
        <w:t>}</w:t>
      </w:r>
    </w:p>
    <w:p w14:paraId="22FFB8CF" w14:textId="7EEB869C" w:rsidR="00A84776" w:rsidRPr="005F252D" w:rsidRDefault="00A84776" w:rsidP="00A84776">
      <w:pPr>
        <w:pStyle w:val="aff3"/>
        <w:rPr>
          <w:lang w:eastAsia="ru-RU"/>
        </w:rPr>
      </w:pPr>
      <w:r>
        <w:rPr>
          <w:lang w:eastAsia="ru-RU"/>
        </w:rPr>
        <w:t>Листинг</w:t>
      </w:r>
      <w:r w:rsidRPr="00C52601">
        <w:rPr>
          <w:lang w:eastAsia="ru-RU"/>
        </w:rPr>
        <w:t xml:space="preserve"> </w:t>
      </w:r>
      <w:r w:rsidR="001A0004" w:rsidRPr="0046723B">
        <w:rPr>
          <w:lang w:eastAsia="ru-RU"/>
        </w:rPr>
        <w:t>8</w:t>
      </w:r>
      <w:r w:rsidRPr="00C52601">
        <w:rPr>
          <w:lang w:eastAsia="ru-RU"/>
        </w:rPr>
        <w:t xml:space="preserve"> – </w:t>
      </w:r>
      <w:r>
        <w:rPr>
          <w:lang w:eastAsia="ru-RU"/>
        </w:rPr>
        <w:t>Код</w:t>
      </w:r>
      <w:r w:rsidRPr="00C52601">
        <w:rPr>
          <w:lang w:eastAsia="ru-RU"/>
        </w:rPr>
        <w:t xml:space="preserve"> </w:t>
      </w:r>
      <w:r>
        <w:rPr>
          <w:lang w:eastAsia="ru-RU"/>
        </w:rPr>
        <w:t>метода</w:t>
      </w:r>
      <w:r w:rsidRPr="00C52601">
        <w:rPr>
          <w:lang w:eastAsia="ru-RU"/>
        </w:rPr>
        <w:t xml:space="preserve"> </w:t>
      </w:r>
      <w:r w:rsidR="005F252D">
        <w:rPr>
          <w:lang w:eastAsia="ru-RU"/>
        </w:rPr>
        <w:t xml:space="preserve">импорта теста из </w:t>
      </w:r>
      <w:r w:rsidR="005F252D">
        <w:rPr>
          <w:lang w:val="en-US" w:eastAsia="ru-RU"/>
        </w:rPr>
        <w:t>Excel</w:t>
      </w:r>
      <w:r w:rsidR="005F252D" w:rsidRPr="005F252D">
        <w:rPr>
          <w:lang w:eastAsia="ru-RU"/>
        </w:rPr>
        <w:t>-</w:t>
      </w:r>
      <w:r w:rsidR="005F252D">
        <w:rPr>
          <w:lang w:eastAsia="ru-RU"/>
        </w:rPr>
        <w:t>документа</w:t>
      </w:r>
    </w:p>
    <w:p w14:paraId="2C940F30" w14:textId="77777777" w:rsidR="00A84776" w:rsidRDefault="00A84776" w:rsidP="00A84776">
      <w:pPr>
        <w:pStyle w:val="aff1"/>
      </w:pPr>
      <w:r>
        <w:t>/// &lt;</w:t>
      </w:r>
      <w:proofErr w:type="spellStart"/>
      <w:r>
        <w:t>summary</w:t>
      </w:r>
      <w:proofErr w:type="spellEnd"/>
      <w:r>
        <w:t>&gt;</w:t>
      </w:r>
    </w:p>
    <w:p w14:paraId="47175FB5" w14:textId="77777777" w:rsidR="00A84776" w:rsidRDefault="00A84776" w:rsidP="00A84776">
      <w:pPr>
        <w:pStyle w:val="aff1"/>
      </w:pPr>
      <w:r>
        <w:t>/// Импортирует тестовые вопросы из Excel-файла и создаёт новый тест.</w:t>
      </w:r>
    </w:p>
    <w:p w14:paraId="66BF703A" w14:textId="77777777" w:rsidR="00A84776" w:rsidRDefault="00A84776" w:rsidP="00A84776">
      <w:pPr>
        <w:pStyle w:val="aff1"/>
      </w:pPr>
      <w:r>
        <w:t>/// Выполняет предварительную валидацию данных, проверяет корректность импортированных строк</w:t>
      </w:r>
    </w:p>
    <w:p w14:paraId="59415A3A" w14:textId="77777777" w:rsidR="00A84776" w:rsidRDefault="00A84776" w:rsidP="00A84776">
      <w:pPr>
        <w:pStyle w:val="aff1"/>
      </w:pPr>
      <w:r>
        <w:t>/// и сохраняет тест вместе с вопросами в базу данных.</w:t>
      </w:r>
    </w:p>
    <w:p w14:paraId="3B2F5842" w14:textId="77777777" w:rsidR="00A84776" w:rsidRPr="00A84776" w:rsidRDefault="00A84776" w:rsidP="00A84776">
      <w:pPr>
        <w:pStyle w:val="aff1"/>
        <w:rPr>
          <w:lang w:val="en-US"/>
        </w:rPr>
      </w:pPr>
      <w:r w:rsidRPr="00A84776">
        <w:rPr>
          <w:lang w:val="en-US"/>
        </w:rPr>
        <w:t>/// &lt;/summary&gt;</w:t>
      </w:r>
    </w:p>
    <w:p w14:paraId="2259B91D" w14:textId="77777777" w:rsidR="00A84776" w:rsidRPr="00A84776" w:rsidRDefault="00A84776" w:rsidP="00A84776">
      <w:pPr>
        <w:pStyle w:val="aff1"/>
        <w:rPr>
          <w:lang w:val="en-US"/>
        </w:rPr>
      </w:pPr>
      <w:r w:rsidRPr="00A84776">
        <w:rPr>
          <w:lang w:val="en-US"/>
        </w:rPr>
        <w:t xml:space="preserve">private async Task </w:t>
      </w:r>
      <w:proofErr w:type="spellStart"/>
      <w:r w:rsidRPr="00A84776">
        <w:rPr>
          <w:lang w:val="en-US"/>
        </w:rPr>
        <w:t>ImportTest</w:t>
      </w:r>
      <w:proofErr w:type="spellEnd"/>
      <w:r w:rsidRPr="00A84776">
        <w:rPr>
          <w:lang w:val="en-US"/>
        </w:rPr>
        <w:t>()</w:t>
      </w:r>
    </w:p>
    <w:p w14:paraId="671F5EE8" w14:textId="77777777" w:rsidR="00A84776" w:rsidRDefault="00A84776" w:rsidP="00A84776">
      <w:pPr>
        <w:pStyle w:val="aff1"/>
      </w:pPr>
      <w:r>
        <w:t>{</w:t>
      </w:r>
    </w:p>
    <w:p w14:paraId="3988CE29" w14:textId="77777777" w:rsidR="00A84776" w:rsidRDefault="00A84776" w:rsidP="00A84776">
      <w:pPr>
        <w:pStyle w:val="aff1"/>
      </w:pPr>
      <w:r>
        <w:t xml:space="preserve">    // Проверяем корректность введённых пользователем параметров</w:t>
      </w:r>
    </w:p>
    <w:p w14:paraId="5059D99A" w14:textId="77777777" w:rsidR="00A84776" w:rsidRDefault="00A84776" w:rsidP="00A84776">
      <w:pPr>
        <w:pStyle w:val="aff1"/>
      </w:pPr>
      <w:r>
        <w:t xml:space="preserve">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ValidateImportInput</w:t>
      </w:r>
      <w:proofErr w:type="spellEnd"/>
      <w:r>
        <w:t>())</w:t>
      </w:r>
    </w:p>
    <w:p w14:paraId="21FDD991" w14:textId="77777777" w:rsidR="00A84776" w:rsidRDefault="00A84776" w:rsidP="00A84776">
      <w:pPr>
        <w:pStyle w:val="aff1"/>
      </w:pPr>
      <w:r>
        <w:t xml:space="preserve">        </w:t>
      </w:r>
      <w:proofErr w:type="spellStart"/>
      <w:r>
        <w:t>return</w:t>
      </w:r>
      <w:proofErr w:type="spellEnd"/>
      <w:r>
        <w:t>;</w:t>
      </w:r>
    </w:p>
    <w:p w14:paraId="22904361" w14:textId="77777777" w:rsidR="00A84776" w:rsidRDefault="00A84776" w:rsidP="00A84776">
      <w:pPr>
        <w:pStyle w:val="aff1"/>
      </w:pPr>
      <w:r>
        <w:t xml:space="preserve">    </w:t>
      </w:r>
      <w:proofErr w:type="spellStart"/>
      <w:r>
        <w:t>try</w:t>
      </w:r>
      <w:proofErr w:type="spellEnd"/>
    </w:p>
    <w:p w14:paraId="1375A074" w14:textId="77777777" w:rsidR="00A84776" w:rsidRDefault="00A84776" w:rsidP="00A84776">
      <w:pPr>
        <w:pStyle w:val="aff1"/>
      </w:pPr>
      <w:r>
        <w:t xml:space="preserve">    {</w:t>
      </w:r>
    </w:p>
    <w:p w14:paraId="22994F2B" w14:textId="77777777" w:rsidR="00A84776" w:rsidRDefault="00A84776" w:rsidP="00A84776">
      <w:pPr>
        <w:pStyle w:val="aff1"/>
      </w:pPr>
      <w:r>
        <w:t xml:space="preserve">        // Импортируем вопросы из Excel-файла в виде списка DTO-объектов</w:t>
      </w:r>
    </w:p>
    <w:p w14:paraId="6E7EF3F8" w14:textId="77777777" w:rsidR="00A84776" w:rsidRPr="00A84776" w:rsidRDefault="00A84776" w:rsidP="00A84776">
      <w:pPr>
        <w:pStyle w:val="aff1"/>
        <w:rPr>
          <w:lang w:val="en-US"/>
        </w:rPr>
      </w:pPr>
      <w:r>
        <w:t xml:space="preserve">        </w:t>
      </w:r>
      <w:r w:rsidRPr="00A84776">
        <w:rPr>
          <w:lang w:val="en-US"/>
        </w:rPr>
        <w:t xml:space="preserve">var </w:t>
      </w:r>
      <w:proofErr w:type="spellStart"/>
      <w:r w:rsidRPr="00A84776">
        <w:rPr>
          <w:lang w:val="en-US"/>
        </w:rPr>
        <w:t>importedQuestions</w:t>
      </w:r>
      <w:proofErr w:type="spellEnd"/>
      <w:r w:rsidRPr="00A84776">
        <w:rPr>
          <w:lang w:val="en-US"/>
        </w:rPr>
        <w:t xml:space="preserve"> = </w:t>
      </w:r>
      <w:proofErr w:type="spellStart"/>
      <w:r w:rsidRPr="00A84776">
        <w:rPr>
          <w:lang w:val="en-US"/>
        </w:rPr>
        <w:t>ExcelService.ImportFromExcel</w:t>
      </w:r>
      <w:proofErr w:type="spellEnd"/>
      <w:r w:rsidRPr="00A84776">
        <w:rPr>
          <w:lang w:val="en-US"/>
        </w:rPr>
        <w:t>&lt;</w:t>
      </w:r>
      <w:proofErr w:type="spellStart"/>
      <w:r w:rsidRPr="00A84776">
        <w:rPr>
          <w:lang w:val="en-US"/>
        </w:rPr>
        <w:t>TestImportDto</w:t>
      </w:r>
      <w:proofErr w:type="spellEnd"/>
      <w:r w:rsidRPr="00A84776">
        <w:rPr>
          <w:lang w:val="en-US"/>
        </w:rPr>
        <w:t>&gt;();</w:t>
      </w:r>
    </w:p>
    <w:p w14:paraId="176258A6" w14:textId="77777777" w:rsidR="00A84776" w:rsidRDefault="00A84776" w:rsidP="00A84776">
      <w:pPr>
        <w:pStyle w:val="aff1"/>
      </w:pPr>
      <w:r w:rsidRPr="00A84776">
        <w:rPr>
          <w:lang w:val="en-US"/>
        </w:rPr>
        <w:t xml:space="preserve">        </w:t>
      </w:r>
      <w:r>
        <w:t>// Проверка: если файл пустой или содержит неверные заголовки — прекращаем импорт</w:t>
      </w:r>
    </w:p>
    <w:p w14:paraId="32EF8CFB" w14:textId="77777777" w:rsidR="00A84776" w:rsidRDefault="00A84776" w:rsidP="00A84776">
      <w:pPr>
        <w:pStyle w:val="aff1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importedQuestions.Count</w:t>
      </w:r>
      <w:proofErr w:type="spellEnd"/>
      <w:r>
        <w:t xml:space="preserve"> == 0)</w:t>
      </w:r>
    </w:p>
    <w:p w14:paraId="2B004743" w14:textId="77777777" w:rsidR="00A84776" w:rsidRDefault="00A84776" w:rsidP="00A84776">
      <w:pPr>
        <w:pStyle w:val="aff1"/>
      </w:pPr>
      <w:r>
        <w:t xml:space="preserve">        {</w:t>
      </w:r>
    </w:p>
    <w:p w14:paraId="44BA9328" w14:textId="77777777" w:rsidR="00A84776" w:rsidRDefault="00A84776" w:rsidP="00A84776">
      <w:pPr>
        <w:pStyle w:val="aff1"/>
      </w:pPr>
      <w:r>
        <w:t xml:space="preserve">            </w:t>
      </w:r>
      <w:proofErr w:type="spellStart"/>
      <w:r>
        <w:t>ShowError</w:t>
      </w:r>
      <w:proofErr w:type="spellEnd"/>
      <w:r>
        <w:t>("Файл пустой или не содержит допустимых данных!");</w:t>
      </w:r>
    </w:p>
    <w:p w14:paraId="44AC39C0" w14:textId="77777777" w:rsidR="00A84776" w:rsidRDefault="00A84776" w:rsidP="00A84776">
      <w:pPr>
        <w:pStyle w:val="aff1"/>
      </w:pPr>
      <w:r>
        <w:t xml:space="preserve">            </w:t>
      </w:r>
      <w:proofErr w:type="spellStart"/>
      <w:r>
        <w:t>return</w:t>
      </w:r>
      <w:proofErr w:type="spellEnd"/>
      <w:r>
        <w:t>;</w:t>
      </w:r>
    </w:p>
    <w:p w14:paraId="1E305AE3" w14:textId="77777777" w:rsidR="00A84776" w:rsidRDefault="00A84776" w:rsidP="00A84776">
      <w:pPr>
        <w:pStyle w:val="aff1"/>
      </w:pPr>
      <w:r>
        <w:t xml:space="preserve">        }</w:t>
      </w:r>
    </w:p>
    <w:p w14:paraId="401B6BAA" w14:textId="77777777" w:rsidR="00A84776" w:rsidRDefault="00A84776" w:rsidP="00A84776">
      <w:pPr>
        <w:pStyle w:val="aff1"/>
      </w:pPr>
      <w:r>
        <w:lastRenderedPageBreak/>
        <w:t xml:space="preserve">        // Проверяем, есть ли строки с некорректными или неполными данными</w:t>
      </w:r>
    </w:p>
    <w:p w14:paraId="76FE313F" w14:textId="77777777" w:rsidR="00A84776" w:rsidRPr="00A84776" w:rsidRDefault="00A84776" w:rsidP="00A84776">
      <w:pPr>
        <w:pStyle w:val="aff1"/>
        <w:rPr>
          <w:lang w:val="en-US"/>
        </w:rPr>
      </w:pPr>
      <w:r>
        <w:t xml:space="preserve">        </w:t>
      </w:r>
      <w:r w:rsidRPr="00A84776">
        <w:rPr>
          <w:lang w:val="en-US"/>
        </w:rPr>
        <w:t xml:space="preserve">var </w:t>
      </w:r>
      <w:proofErr w:type="spellStart"/>
      <w:r w:rsidRPr="00A84776">
        <w:rPr>
          <w:lang w:val="en-US"/>
        </w:rPr>
        <w:t>invalidRows</w:t>
      </w:r>
      <w:proofErr w:type="spellEnd"/>
      <w:r w:rsidRPr="00A84776">
        <w:rPr>
          <w:lang w:val="en-US"/>
        </w:rPr>
        <w:t xml:space="preserve"> = </w:t>
      </w:r>
      <w:proofErr w:type="spellStart"/>
      <w:r w:rsidRPr="00A84776">
        <w:rPr>
          <w:lang w:val="en-US"/>
        </w:rPr>
        <w:t>importedQuestions</w:t>
      </w:r>
      <w:proofErr w:type="spellEnd"/>
    </w:p>
    <w:p w14:paraId="10B42B96" w14:textId="77777777" w:rsidR="00A84776" w:rsidRPr="00A84776" w:rsidRDefault="00A84776" w:rsidP="00A84776">
      <w:pPr>
        <w:pStyle w:val="aff1"/>
        <w:rPr>
          <w:lang w:val="en-US"/>
        </w:rPr>
      </w:pPr>
      <w:r w:rsidRPr="00A84776">
        <w:rPr>
          <w:lang w:val="en-US"/>
        </w:rPr>
        <w:t xml:space="preserve">            .Where(q =&gt; </w:t>
      </w:r>
      <w:proofErr w:type="spellStart"/>
      <w:r w:rsidRPr="00A84776">
        <w:rPr>
          <w:lang w:val="en-US"/>
        </w:rPr>
        <w:t>string.IsNullOrWhiteSpace</w:t>
      </w:r>
      <w:proofErr w:type="spellEnd"/>
      <w:r w:rsidRPr="00A84776">
        <w:rPr>
          <w:lang w:val="en-US"/>
        </w:rPr>
        <w:t>(</w:t>
      </w:r>
      <w:proofErr w:type="spellStart"/>
      <w:r w:rsidRPr="00A84776">
        <w:rPr>
          <w:lang w:val="en-US"/>
        </w:rPr>
        <w:t>q.QuestionText</w:t>
      </w:r>
      <w:proofErr w:type="spellEnd"/>
      <w:r w:rsidRPr="00A84776">
        <w:rPr>
          <w:lang w:val="en-US"/>
        </w:rPr>
        <w:t>) ||</w:t>
      </w:r>
    </w:p>
    <w:p w14:paraId="6AF8C9F8" w14:textId="77777777" w:rsidR="00A84776" w:rsidRPr="00A84776" w:rsidRDefault="00A84776" w:rsidP="00A84776">
      <w:pPr>
        <w:pStyle w:val="aff1"/>
        <w:rPr>
          <w:lang w:val="en-US"/>
        </w:rPr>
      </w:pPr>
      <w:r w:rsidRPr="00A84776">
        <w:rPr>
          <w:lang w:val="en-US"/>
        </w:rPr>
        <w:t xml:space="preserve">                        </w:t>
      </w:r>
      <w:proofErr w:type="spellStart"/>
      <w:r w:rsidRPr="00A84776">
        <w:rPr>
          <w:lang w:val="en-US"/>
        </w:rPr>
        <w:t>string.IsNullOrWhiteSpace</w:t>
      </w:r>
      <w:proofErr w:type="spellEnd"/>
      <w:r w:rsidRPr="00A84776">
        <w:rPr>
          <w:lang w:val="en-US"/>
        </w:rPr>
        <w:t>(</w:t>
      </w:r>
      <w:proofErr w:type="spellStart"/>
      <w:r w:rsidRPr="00A84776">
        <w:rPr>
          <w:lang w:val="en-US"/>
        </w:rPr>
        <w:t>q.AnswerText</w:t>
      </w:r>
      <w:proofErr w:type="spellEnd"/>
      <w:r w:rsidRPr="00A84776">
        <w:rPr>
          <w:lang w:val="en-US"/>
        </w:rPr>
        <w:t>) ||</w:t>
      </w:r>
    </w:p>
    <w:p w14:paraId="65691CF0" w14:textId="77777777" w:rsidR="00A84776" w:rsidRPr="00A84776" w:rsidRDefault="00A84776" w:rsidP="00A84776">
      <w:pPr>
        <w:pStyle w:val="aff1"/>
        <w:rPr>
          <w:lang w:val="en-US"/>
        </w:rPr>
      </w:pPr>
      <w:r w:rsidRPr="00A84776">
        <w:rPr>
          <w:lang w:val="en-US"/>
        </w:rPr>
        <w:t xml:space="preserve">                        </w:t>
      </w:r>
      <w:proofErr w:type="spellStart"/>
      <w:r w:rsidRPr="00A84776">
        <w:rPr>
          <w:lang w:val="en-US"/>
        </w:rPr>
        <w:t>q.Points</w:t>
      </w:r>
      <w:proofErr w:type="spellEnd"/>
      <w:r w:rsidRPr="00A84776">
        <w:rPr>
          <w:lang w:val="en-US"/>
        </w:rPr>
        <w:t xml:space="preserve"> &lt;= 0)</w:t>
      </w:r>
    </w:p>
    <w:p w14:paraId="0C88081F" w14:textId="77777777" w:rsidR="00A84776" w:rsidRDefault="00A84776" w:rsidP="00A84776">
      <w:pPr>
        <w:pStyle w:val="aff1"/>
      </w:pPr>
      <w:r w:rsidRPr="00A84776">
        <w:rPr>
          <w:lang w:val="en-US"/>
        </w:rPr>
        <w:t xml:space="preserve">            </w:t>
      </w:r>
      <w:r>
        <w:t>.</w:t>
      </w:r>
      <w:proofErr w:type="spellStart"/>
      <w:r>
        <w:t>ToList</w:t>
      </w:r>
      <w:proofErr w:type="spellEnd"/>
      <w:r>
        <w:t>();</w:t>
      </w:r>
    </w:p>
    <w:p w14:paraId="59AC3413" w14:textId="77777777" w:rsidR="00A84776" w:rsidRDefault="00A84776" w:rsidP="00A84776">
      <w:pPr>
        <w:pStyle w:val="aff1"/>
      </w:pPr>
      <w:r>
        <w:t xml:space="preserve">        // Если найдены ошибочные вопросы — информируем пользователя и прерываем импорт</w:t>
      </w:r>
    </w:p>
    <w:p w14:paraId="3E569A30" w14:textId="77777777" w:rsidR="00A84776" w:rsidRDefault="00A84776" w:rsidP="00A84776">
      <w:pPr>
        <w:pStyle w:val="aff1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invalidRows.Any</w:t>
      </w:r>
      <w:proofErr w:type="spellEnd"/>
      <w:r>
        <w:t>())</w:t>
      </w:r>
    </w:p>
    <w:p w14:paraId="1B6602C0" w14:textId="77777777" w:rsidR="00A84776" w:rsidRDefault="00A84776" w:rsidP="00A84776">
      <w:pPr>
        <w:pStyle w:val="aff1"/>
      </w:pPr>
      <w:r>
        <w:t xml:space="preserve">        {</w:t>
      </w:r>
    </w:p>
    <w:p w14:paraId="33843506" w14:textId="77777777" w:rsidR="00A84776" w:rsidRDefault="00A84776" w:rsidP="00A84776">
      <w:pPr>
        <w:pStyle w:val="aff1"/>
      </w:pPr>
      <w:r>
        <w:t xml:space="preserve">            </w:t>
      </w:r>
      <w:proofErr w:type="spellStart"/>
      <w:r>
        <w:t>ShowError</w:t>
      </w:r>
      <w:proofErr w:type="spellEnd"/>
      <w:r>
        <w:t>("Файл содержит пустые или некорректные строки. Проверьте данные.");</w:t>
      </w:r>
    </w:p>
    <w:p w14:paraId="71F306A3" w14:textId="77777777" w:rsidR="00A84776" w:rsidRDefault="00A84776" w:rsidP="00A84776">
      <w:pPr>
        <w:pStyle w:val="aff1"/>
      </w:pPr>
      <w:r>
        <w:t xml:space="preserve">            </w:t>
      </w:r>
      <w:proofErr w:type="spellStart"/>
      <w:r>
        <w:t>return</w:t>
      </w:r>
      <w:proofErr w:type="spellEnd"/>
      <w:r>
        <w:t>;</w:t>
      </w:r>
    </w:p>
    <w:p w14:paraId="135284CB" w14:textId="77777777" w:rsidR="00A84776" w:rsidRDefault="00A84776" w:rsidP="00A84776">
      <w:pPr>
        <w:pStyle w:val="aff1"/>
      </w:pPr>
      <w:r>
        <w:t xml:space="preserve">        }</w:t>
      </w:r>
    </w:p>
    <w:p w14:paraId="5FBD10AC" w14:textId="77777777" w:rsidR="00A84776" w:rsidRDefault="00A84776" w:rsidP="00A84776">
      <w:pPr>
        <w:pStyle w:val="aff1"/>
      </w:pPr>
      <w:r>
        <w:t xml:space="preserve">        // Создание нового теста и сохранение его вопросов в базе данных</w:t>
      </w:r>
    </w:p>
    <w:p w14:paraId="733587C6" w14:textId="77777777" w:rsidR="00A84776" w:rsidRPr="00A84776" w:rsidRDefault="00A84776" w:rsidP="00A84776">
      <w:pPr>
        <w:pStyle w:val="aff1"/>
        <w:rPr>
          <w:lang w:val="en-US"/>
        </w:rPr>
      </w:pPr>
      <w:r>
        <w:t xml:space="preserve">        </w:t>
      </w:r>
      <w:r w:rsidRPr="00A84776">
        <w:rPr>
          <w:lang w:val="en-US"/>
        </w:rPr>
        <w:t>await _</w:t>
      </w:r>
      <w:proofErr w:type="spellStart"/>
      <w:r w:rsidRPr="00A84776">
        <w:rPr>
          <w:lang w:val="en-US"/>
        </w:rPr>
        <w:t>dataAccessService.CreateTestWithQuestionsAsync</w:t>
      </w:r>
      <w:proofErr w:type="spellEnd"/>
      <w:r w:rsidRPr="00A84776">
        <w:rPr>
          <w:lang w:val="en-US"/>
        </w:rPr>
        <w:t>(</w:t>
      </w:r>
    </w:p>
    <w:p w14:paraId="67A6A958" w14:textId="77777777" w:rsidR="00A84776" w:rsidRPr="00A84776" w:rsidRDefault="00A84776" w:rsidP="00A84776">
      <w:pPr>
        <w:pStyle w:val="aff1"/>
        <w:rPr>
          <w:lang w:val="en-US"/>
        </w:rPr>
      </w:pPr>
      <w:r w:rsidRPr="00A84776">
        <w:rPr>
          <w:lang w:val="en-US"/>
        </w:rPr>
        <w:t xml:space="preserve">            </w:t>
      </w:r>
      <w:proofErr w:type="spellStart"/>
      <w:r w:rsidRPr="00A84776">
        <w:rPr>
          <w:lang w:val="en-US"/>
        </w:rPr>
        <w:t>NewTestName</w:t>
      </w:r>
      <w:proofErr w:type="spellEnd"/>
      <w:r w:rsidRPr="00A84776">
        <w:rPr>
          <w:lang w:val="en-US"/>
        </w:rPr>
        <w:t>,</w:t>
      </w:r>
    </w:p>
    <w:p w14:paraId="7FBB7CE4" w14:textId="77777777" w:rsidR="00A84776" w:rsidRPr="00A84776" w:rsidRDefault="00A84776" w:rsidP="00A84776">
      <w:pPr>
        <w:pStyle w:val="aff1"/>
        <w:rPr>
          <w:lang w:val="en-US"/>
        </w:rPr>
      </w:pPr>
      <w:r w:rsidRPr="00A84776">
        <w:rPr>
          <w:lang w:val="en-US"/>
        </w:rPr>
        <w:t xml:space="preserve">            </w:t>
      </w:r>
      <w:proofErr w:type="spellStart"/>
      <w:r w:rsidRPr="00A84776">
        <w:rPr>
          <w:lang w:val="en-US"/>
        </w:rPr>
        <w:t>SelectedImportTheme.ThemeId</w:t>
      </w:r>
      <w:proofErr w:type="spellEnd"/>
      <w:r w:rsidRPr="00A84776">
        <w:rPr>
          <w:lang w:val="en-US"/>
        </w:rPr>
        <w:t>,</w:t>
      </w:r>
    </w:p>
    <w:p w14:paraId="56B3348F" w14:textId="77777777" w:rsidR="00A84776" w:rsidRPr="00A84776" w:rsidRDefault="00A84776" w:rsidP="00A84776">
      <w:pPr>
        <w:pStyle w:val="aff1"/>
        <w:rPr>
          <w:lang w:val="en-US"/>
        </w:rPr>
      </w:pPr>
      <w:r w:rsidRPr="00A84776">
        <w:rPr>
          <w:lang w:val="en-US"/>
        </w:rPr>
        <w:t xml:space="preserve">            </w:t>
      </w:r>
      <w:proofErr w:type="spellStart"/>
      <w:r w:rsidRPr="00A84776">
        <w:rPr>
          <w:lang w:val="en-US"/>
        </w:rPr>
        <w:t>NewTestMaxAttempts</w:t>
      </w:r>
      <w:proofErr w:type="spellEnd"/>
      <w:r w:rsidRPr="00A84776">
        <w:rPr>
          <w:lang w:val="en-US"/>
        </w:rPr>
        <w:t>,</w:t>
      </w:r>
    </w:p>
    <w:p w14:paraId="33F423FF" w14:textId="77777777" w:rsidR="00A84776" w:rsidRPr="00A84776" w:rsidRDefault="00A84776" w:rsidP="00A84776">
      <w:pPr>
        <w:pStyle w:val="aff1"/>
        <w:rPr>
          <w:lang w:val="en-US"/>
        </w:rPr>
      </w:pPr>
      <w:r w:rsidRPr="00A84776">
        <w:rPr>
          <w:lang w:val="en-US"/>
        </w:rPr>
        <w:t xml:space="preserve">            </w:t>
      </w:r>
      <w:proofErr w:type="spellStart"/>
      <w:r w:rsidRPr="00A84776">
        <w:rPr>
          <w:lang w:val="en-US"/>
        </w:rPr>
        <w:t>importedQuestions</w:t>
      </w:r>
      <w:proofErr w:type="spellEnd"/>
    </w:p>
    <w:p w14:paraId="3815C381" w14:textId="77777777" w:rsidR="00A84776" w:rsidRPr="00A84776" w:rsidRDefault="00A84776" w:rsidP="00A84776">
      <w:pPr>
        <w:pStyle w:val="aff1"/>
        <w:rPr>
          <w:lang w:val="en-US"/>
        </w:rPr>
      </w:pPr>
      <w:r w:rsidRPr="00A84776">
        <w:rPr>
          <w:lang w:val="en-US"/>
        </w:rPr>
        <w:t xml:space="preserve">        );</w:t>
      </w:r>
    </w:p>
    <w:p w14:paraId="35FA0BD9" w14:textId="77777777" w:rsidR="00A84776" w:rsidRPr="00A84776" w:rsidRDefault="00A84776" w:rsidP="00A84776">
      <w:pPr>
        <w:pStyle w:val="aff1"/>
        <w:rPr>
          <w:lang w:val="en-US"/>
        </w:rPr>
      </w:pPr>
      <w:r w:rsidRPr="00A84776">
        <w:rPr>
          <w:lang w:val="en-US"/>
        </w:rPr>
        <w:t xml:space="preserve">        // </w:t>
      </w:r>
      <w:r>
        <w:t>Обновляем</w:t>
      </w:r>
      <w:r w:rsidRPr="00A84776">
        <w:rPr>
          <w:lang w:val="en-US"/>
        </w:rPr>
        <w:t xml:space="preserve"> </w:t>
      </w:r>
      <w:r>
        <w:t>список</w:t>
      </w:r>
      <w:r w:rsidRPr="00A84776">
        <w:rPr>
          <w:lang w:val="en-US"/>
        </w:rPr>
        <w:t xml:space="preserve"> </w:t>
      </w:r>
      <w:r>
        <w:t>материалов</w:t>
      </w:r>
      <w:r w:rsidRPr="00A84776">
        <w:rPr>
          <w:lang w:val="en-US"/>
        </w:rPr>
        <w:t xml:space="preserve"> </w:t>
      </w:r>
      <w:r>
        <w:t>после</w:t>
      </w:r>
      <w:r w:rsidRPr="00A84776">
        <w:rPr>
          <w:lang w:val="en-US"/>
        </w:rPr>
        <w:t xml:space="preserve"> </w:t>
      </w:r>
      <w:r>
        <w:t>успешного</w:t>
      </w:r>
      <w:r w:rsidRPr="00A84776">
        <w:rPr>
          <w:lang w:val="en-US"/>
        </w:rPr>
        <w:t xml:space="preserve"> </w:t>
      </w:r>
      <w:r>
        <w:t>импорта</w:t>
      </w:r>
    </w:p>
    <w:p w14:paraId="54A55175" w14:textId="77777777" w:rsidR="00A84776" w:rsidRDefault="00A84776" w:rsidP="00A84776">
      <w:pPr>
        <w:pStyle w:val="aff1"/>
      </w:pPr>
      <w:r w:rsidRPr="00A84776">
        <w:rPr>
          <w:lang w:val="en-US"/>
        </w:rP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LoadMaterialsManagementAsync</w:t>
      </w:r>
      <w:proofErr w:type="spellEnd"/>
      <w:r>
        <w:t>();</w:t>
      </w:r>
    </w:p>
    <w:p w14:paraId="6532D63C" w14:textId="77777777" w:rsidR="00A84776" w:rsidRDefault="00A84776" w:rsidP="00A84776">
      <w:pPr>
        <w:pStyle w:val="aff1"/>
      </w:pPr>
      <w:r>
        <w:t xml:space="preserve">        // Сбрасываем состояние формы создания/импорта теста</w:t>
      </w:r>
    </w:p>
    <w:p w14:paraId="6A51A8BE" w14:textId="77777777" w:rsidR="00A84776" w:rsidRDefault="00A84776" w:rsidP="00A84776">
      <w:pPr>
        <w:pStyle w:val="aff1"/>
      </w:pPr>
      <w:r>
        <w:t xml:space="preserve">        </w:t>
      </w:r>
      <w:proofErr w:type="spellStart"/>
      <w:r>
        <w:t>CancelTestCreation</w:t>
      </w:r>
      <w:proofErr w:type="spellEnd"/>
      <w:r>
        <w:t>();</w:t>
      </w:r>
    </w:p>
    <w:p w14:paraId="59C35EE8" w14:textId="77777777" w:rsidR="00A84776" w:rsidRDefault="00A84776" w:rsidP="00A84776">
      <w:pPr>
        <w:pStyle w:val="aff1"/>
      </w:pPr>
      <w:r>
        <w:t xml:space="preserve">        // Уведомляем пользователя об успешном завершении операции</w:t>
      </w:r>
    </w:p>
    <w:p w14:paraId="371CDAF9" w14:textId="77777777" w:rsidR="00A84776" w:rsidRDefault="00A84776" w:rsidP="00A84776">
      <w:pPr>
        <w:pStyle w:val="aff1"/>
      </w:pPr>
      <w:r>
        <w:t xml:space="preserve">        </w:t>
      </w:r>
      <w:proofErr w:type="spellStart"/>
      <w:r>
        <w:t>ShowInformationWindow</w:t>
      </w:r>
      <w:proofErr w:type="spellEnd"/>
      <w:r>
        <w:t>($"Тест '{</w:t>
      </w:r>
      <w:proofErr w:type="spellStart"/>
      <w:r>
        <w:t>NewTestName</w:t>
      </w:r>
      <w:proofErr w:type="spellEnd"/>
      <w:r>
        <w:t>}' успешно импортирован и создан.");</w:t>
      </w:r>
    </w:p>
    <w:p w14:paraId="6909637D" w14:textId="77777777" w:rsidR="00A84776" w:rsidRDefault="00A84776" w:rsidP="00A84776">
      <w:pPr>
        <w:pStyle w:val="aff1"/>
      </w:pPr>
      <w:r>
        <w:t xml:space="preserve">    }</w:t>
      </w:r>
    </w:p>
    <w:p w14:paraId="283A94DE" w14:textId="77777777" w:rsidR="00A84776" w:rsidRDefault="00A84776" w:rsidP="00A84776">
      <w:pPr>
        <w:pStyle w:val="aff1"/>
      </w:pPr>
      <w:r>
        <w:t xml:space="preserve">   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ex</w:t>
      </w:r>
      <w:proofErr w:type="spellEnd"/>
      <w:r>
        <w:t>)</w:t>
      </w:r>
    </w:p>
    <w:p w14:paraId="6A6DD60C" w14:textId="77777777" w:rsidR="00A84776" w:rsidRDefault="00A84776" w:rsidP="00A84776">
      <w:pPr>
        <w:pStyle w:val="aff1"/>
      </w:pPr>
      <w:r>
        <w:t xml:space="preserve">    {</w:t>
      </w:r>
    </w:p>
    <w:p w14:paraId="12B97C8E" w14:textId="77777777" w:rsidR="00A84776" w:rsidRDefault="00A84776" w:rsidP="00A84776">
      <w:pPr>
        <w:pStyle w:val="aff1"/>
      </w:pPr>
      <w:r>
        <w:t xml:space="preserve">        // Обработка любых непредвиденных ошибок на этапе импорта или сохранения</w:t>
      </w:r>
    </w:p>
    <w:p w14:paraId="70EC002A" w14:textId="77777777" w:rsidR="00A84776" w:rsidRDefault="00A84776" w:rsidP="00A84776">
      <w:pPr>
        <w:pStyle w:val="aff1"/>
      </w:pPr>
      <w:r>
        <w:t xml:space="preserve">        </w:t>
      </w:r>
      <w:proofErr w:type="spellStart"/>
      <w:r>
        <w:t>ShowError</w:t>
      </w:r>
      <w:proofErr w:type="spellEnd"/>
      <w:r>
        <w:t>($"Ошибка при импорте: {</w:t>
      </w:r>
      <w:proofErr w:type="spellStart"/>
      <w:r>
        <w:t>ex.Message</w:t>
      </w:r>
      <w:proofErr w:type="spellEnd"/>
      <w:r>
        <w:t>}");</w:t>
      </w:r>
    </w:p>
    <w:p w14:paraId="28CF4E62" w14:textId="77777777" w:rsidR="00A84776" w:rsidRDefault="00A84776" w:rsidP="00A84776">
      <w:pPr>
        <w:pStyle w:val="aff1"/>
      </w:pPr>
      <w:r>
        <w:t xml:space="preserve">    }</w:t>
      </w:r>
    </w:p>
    <w:p w14:paraId="7DDF8870" w14:textId="5B3583AA" w:rsidR="00583AC0" w:rsidRPr="00524BE9" w:rsidRDefault="00A84776" w:rsidP="00913675">
      <w:pPr>
        <w:pStyle w:val="aff1"/>
      </w:pPr>
      <w:r>
        <w:t>}</w:t>
      </w:r>
    </w:p>
    <w:p w14:paraId="733E5A76" w14:textId="4911F244" w:rsidR="004628FE" w:rsidRDefault="004628FE" w:rsidP="004628FE">
      <w:pPr>
        <w:pStyle w:val="1"/>
      </w:pPr>
      <w:bookmarkStart w:id="16" w:name="_Toc214268627"/>
      <w:r>
        <w:lastRenderedPageBreak/>
        <w:t xml:space="preserve">Тестирование и отладка </w:t>
      </w:r>
      <w:bookmarkEnd w:id="16"/>
      <w:r w:rsidR="00A44BC7">
        <w:t>программного обеспечения</w:t>
      </w:r>
    </w:p>
    <w:p w14:paraId="3A2161AB" w14:textId="1E4D77D7" w:rsidR="004628FE" w:rsidRDefault="004628FE" w:rsidP="004628FE">
      <w:pPr>
        <w:pStyle w:val="20"/>
      </w:pPr>
      <w:bookmarkStart w:id="17" w:name="_Toc214268628"/>
      <w:r>
        <w:t>Структурное тестирование</w:t>
      </w:r>
      <w:bookmarkEnd w:id="17"/>
    </w:p>
    <w:p w14:paraId="1CFB398A" w14:textId="2D5609F4" w:rsidR="006628A9" w:rsidRDefault="00973A14" w:rsidP="006628A9">
      <w:pPr>
        <w:pStyle w:val="a4"/>
      </w:pPr>
      <w:r w:rsidRPr="00973A14">
        <w:t xml:space="preserve">В ходе курсового проектирования выполнено структурное тестирование метода </w:t>
      </w:r>
      <w:proofErr w:type="spellStart"/>
      <w:r w:rsidRPr="00973A14">
        <w:t>DeleteUserAsync</w:t>
      </w:r>
      <w:proofErr w:type="spellEnd"/>
      <w:r w:rsidRPr="00973A14">
        <w:t xml:space="preserve"> с использованием фреймворка </w:t>
      </w:r>
      <w:proofErr w:type="spellStart"/>
      <w:r w:rsidRPr="00973A14">
        <w:t>xUnit</w:t>
      </w:r>
      <w:proofErr w:type="spellEnd"/>
      <w:r w:rsidR="00561125" w:rsidRPr="00561125">
        <w:t xml:space="preserve"> [</w:t>
      </w:r>
      <w:r w:rsidR="00561125" w:rsidRPr="009236C5">
        <w:t>1</w:t>
      </w:r>
      <w:r w:rsidR="00561125" w:rsidRPr="00561125">
        <w:t>]</w:t>
      </w:r>
      <w:r w:rsidRPr="00973A14">
        <w:t xml:space="preserve">. Для имитации работы </w:t>
      </w:r>
      <w:r w:rsidR="00F60C7F">
        <w:t>БД</w:t>
      </w:r>
      <w:r w:rsidRPr="00973A14">
        <w:t xml:space="preserve"> применялась встроенная </w:t>
      </w:r>
      <w:proofErr w:type="spellStart"/>
      <w:r w:rsidRPr="00973A14">
        <w:t>in-memory</w:t>
      </w:r>
      <w:proofErr w:type="spellEnd"/>
      <w:r w:rsidRPr="00973A14">
        <w:t xml:space="preserve"> БД на основе библиотеки </w:t>
      </w:r>
      <w:proofErr w:type="spellStart"/>
      <w:r w:rsidRPr="00973A14">
        <w:t>Microsoft.EntityFrameworkCore.InMemory</w:t>
      </w:r>
      <w:proofErr w:type="spellEnd"/>
      <w:r w:rsidRPr="00973A14">
        <w:t xml:space="preserve">, что позволило проводить тестирование </w:t>
      </w:r>
      <w:r>
        <w:t xml:space="preserve">без обращения </w:t>
      </w:r>
      <w:r w:rsidRPr="00973A14">
        <w:t xml:space="preserve">к основной </w:t>
      </w:r>
      <w:r w:rsidR="00E94B29">
        <w:t>БД</w:t>
      </w:r>
      <w:r w:rsidRPr="00973A14">
        <w:t>.</w:t>
      </w:r>
      <w:r>
        <w:t xml:space="preserve"> </w:t>
      </w:r>
      <w:r w:rsidR="005936E3" w:rsidRPr="005936E3">
        <w:t xml:space="preserve">Для проверки корректности работы метода разработан тестовый сценарий </w:t>
      </w:r>
      <w:proofErr w:type="spellStart"/>
      <w:r w:rsidR="005936E3" w:rsidRPr="005936E3">
        <w:t>DeleteUserAsync_UserExists_ReturnsTrue</w:t>
      </w:r>
      <w:proofErr w:type="spellEnd"/>
      <w:r w:rsidR="005936E3">
        <w:t>, к</w:t>
      </w:r>
      <w:r w:rsidR="006628A9" w:rsidRPr="006628A9">
        <w:t>од</w:t>
      </w:r>
      <w:r w:rsidR="005936E3">
        <w:t xml:space="preserve"> которого</w:t>
      </w:r>
      <w:r w:rsidR="006628A9" w:rsidRPr="006628A9">
        <w:t xml:space="preserve"> представлен листингом</w:t>
      </w:r>
      <w:r w:rsidR="00162D53">
        <w:t> </w:t>
      </w:r>
      <w:r w:rsidR="00F87E0F">
        <w:t>9</w:t>
      </w:r>
      <w:r w:rsidR="006628A9" w:rsidRPr="006628A9">
        <w:t>.</w:t>
      </w:r>
    </w:p>
    <w:p w14:paraId="53A43569" w14:textId="018AC3FC" w:rsidR="006C2CC2" w:rsidRPr="00A953CE" w:rsidRDefault="006C2CC2" w:rsidP="006C2CC2">
      <w:pPr>
        <w:pStyle w:val="aff3"/>
        <w:rPr>
          <w:lang w:val="en-US" w:eastAsia="ru-RU"/>
        </w:rPr>
      </w:pPr>
      <w:r>
        <w:rPr>
          <w:lang w:eastAsia="ru-RU"/>
        </w:rPr>
        <w:t>Листинг</w:t>
      </w:r>
      <w:r w:rsidRPr="00A953CE">
        <w:rPr>
          <w:lang w:val="en-US" w:eastAsia="ru-RU"/>
        </w:rPr>
        <w:t xml:space="preserve"> </w:t>
      </w:r>
      <w:r w:rsidR="00F87E0F" w:rsidRPr="00E71680">
        <w:rPr>
          <w:lang w:val="en-US" w:eastAsia="ru-RU"/>
        </w:rPr>
        <w:t>9</w:t>
      </w:r>
      <w:r w:rsidRPr="00A953CE">
        <w:rPr>
          <w:lang w:val="en-US" w:eastAsia="ru-RU"/>
        </w:rPr>
        <w:t xml:space="preserve"> – </w:t>
      </w:r>
      <w:r>
        <w:rPr>
          <w:lang w:eastAsia="ru-RU"/>
        </w:rPr>
        <w:t>Код</w:t>
      </w:r>
      <w:r w:rsidRPr="00A953CE">
        <w:rPr>
          <w:lang w:val="en-US" w:eastAsia="ru-RU"/>
        </w:rPr>
        <w:t xml:space="preserve"> </w:t>
      </w:r>
      <w:r>
        <w:rPr>
          <w:lang w:eastAsia="ru-RU"/>
        </w:rPr>
        <w:t>метода</w:t>
      </w:r>
      <w:r w:rsidRPr="00A953CE">
        <w:rPr>
          <w:lang w:val="en-US" w:eastAsia="ru-RU"/>
        </w:rPr>
        <w:t xml:space="preserve"> </w:t>
      </w:r>
      <w:proofErr w:type="spellStart"/>
      <w:r w:rsidR="00A953CE" w:rsidRPr="00A953CE">
        <w:rPr>
          <w:lang w:val="en-US"/>
        </w:rPr>
        <w:t>DeleteUserAsync_UserExists_ReturnsTrue</w:t>
      </w:r>
      <w:proofErr w:type="spellEnd"/>
    </w:p>
    <w:p w14:paraId="570BE865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>[Fact]</w:t>
      </w:r>
    </w:p>
    <w:p w14:paraId="7EDF4C65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public async Task </w:t>
      </w:r>
      <w:proofErr w:type="spellStart"/>
      <w:r w:rsidRPr="00603A82">
        <w:rPr>
          <w:lang w:val="en-US"/>
        </w:rPr>
        <w:t>DeleteUserAsync_UserExists_ReturnsTrue</w:t>
      </w:r>
      <w:proofErr w:type="spellEnd"/>
      <w:r w:rsidRPr="00603A82">
        <w:rPr>
          <w:lang w:val="en-US"/>
        </w:rPr>
        <w:t>()</w:t>
      </w:r>
    </w:p>
    <w:p w14:paraId="5782B97F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>{</w:t>
      </w:r>
    </w:p>
    <w:p w14:paraId="4D133240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    // </w:t>
      </w:r>
      <w:proofErr w:type="spellStart"/>
      <w:r w:rsidRPr="00603A82">
        <w:rPr>
          <w:lang w:val="en-US"/>
        </w:rPr>
        <w:t>Создаём</w:t>
      </w:r>
      <w:proofErr w:type="spellEnd"/>
      <w:r w:rsidRPr="00603A82">
        <w:rPr>
          <w:lang w:val="en-US"/>
        </w:rPr>
        <w:t xml:space="preserve"> in-memory </w:t>
      </w:r>
      <w:proofErr w:type="spellStart"/>
      <w:r w:rsidRPr="00603A82">
        <w:rPr>
          <w:lang w:val="en-US"/>
        </w:rPr>
        <w:t>базу</w:t>
      </w:r>
      <w:proofErr w:type="spellEnd"/>
      <w:r w:rsidRPr="00603A82">
        <w:rPr>
          <w:lang w:val="en-US"/>
        </w:rPr>
        <w:t xml:space="preserve"> </w:t>
      </w:r>
      <w:proofErr w:type="spellStart"/>
      <w:r w:rsidRPr="00603A82">
        <w:rPr>
          <w:lang w:val="en-US"/>
        </w:rPr>
        <w:t>данных</w:t>
      </w:r>
      <w:proofErr w:type="spellEnd"/>
    </w:p>
    <w:p w14:paraId="446CB95D" w14:textId="388F3E2C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    var context = await </w:t>
      </w:r>
      <w:proofErr w:type="spellStart"/>
      <w:r w:rsidRPr="00603A82">
        <w:rPr>
          <w:lang w:val="en-US"/>
        </w:rPr>
        <w:t>GetInMemoryDbContextAsync</w:t>
      </w:r>
      <w:proofErr w:type="spellEnd"/>
      <w:r w:rsidRPr="00603A82">
        <w:rPr>
          <w:lang w:val="en-US"/>
        </w:rPr>
        <w:t>();</w:t>
      </w:r>
    </w:p>
    <w:p w14:paraId="1A10085E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    // </w:t>
      </w:r>
      <w:proofErr w:type="spellStart"/>
      <w:r w:rsidRPr="00603A82">
        <w:rPr>
          <w:lang w:val="en-US"/>
        </w:rPr>
        <w:t>Создаём</w:t>
      </w:r>
      <w:proofErr w:type="spellEnd"/>
      <w:r w:rsidRPr="00603A82">
        <w:rPr>
          <w:lang w:val="en-US"/>
        </w:rPr>
        <w:t xml:space="preserve"> </w:t>
      </w:r>
      <w:proofErr w:type="spellStart"/>
      <w:r w:rsidRPr="00603A82">
        <w:rPr>
          <w:lang w:val="en-US"/>
        </w:rPr>
        <w:t>роль</w:t>
      </w:r>
      <w:proofErr w:type="spellEnd"/>
    </w:p>
    <w:p w14:paraId="741DC0FB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    var role = new Role { </w:t>
      </w:r>
      <w:proofErr w:type="spellStart"/>
      <w:r w:rsidRPr="00603A82">
        <w:rPr>
          <w:lang w:val="en-US"/>
        </w:rPr>
        <w:t>RoleId</w:t>
      </w:r>
      <w:proofErr w:type="spellEnd"/>
      <w:r w:rsidRPr="00603A82">
        <w:rPr>
          <w:lang w:val="en-US"/>
        </w:rPr>
        <w:t xml:space="preserve"> = 1, </w:t>
      </w:r>
      <w:proofErr w:type="spellStart"/>
      <w:r w:rsidRPr="00603A82">
        <w:rPr>
          <w:lang w:val="en-US"/>
        </w:rPr>
        <w:t>RoleName</w:t>
      </w:r>
      <w:proofErr w:type="spellEnd"/>
      <w:r w:rsidRPr="00603A82">
        <w:rPr>
          <w:lang w:val="en-US"/>
        </w:rPr>
        <w:t xml:space="preserve"> = "Student" };</w:t>
      </w:r>
    </w:p>
    <w:p w14:paraId="620AEF28" w14:textId="6A50E95D" w:rsidR="00603A82" w:rsidRPr="00603A82" w:rsidRDefault="00603A82" w:rsidP="00603A82">
      <w:pPr>
        <w:pStyle w:val="aff1"/>
      </w:pPr>
      <w:r w:rsidRPr="00603A82">
        <w:rPr>
          <w:lang w:val="en-US"/>
        </w:rPr>
        <w:t xml:space="preserve">    context</w:t>
      </w:r>
      <w:r w:rsidRPr="00603A82">
        <w:t>.</w:t>
      </w:r>
      <w:r w:rsidRPr="00603A82">
        <w:rPr>
          <w:lang w:val="en-US"/>
        </w:rPr>
        <w:t>Roles</w:t>
      </w:r>
      <w:r w:rsidRPr="00603A82">
        <w:t>.</w:t>
      </w:r>
      <w:r w:rsidRPr="00603A82">
        <w:rPr>
          <w:lang w:val="en-US"/>
        </w:rPr>
        <w:t>Add</w:t>
      </w:r>
      <w:r w:rsidRPr="00603A82">
        <w:t>(</w:t>
      </w:r>
      <w:r w:rsidRPr="00603A82">
        <w:rPr>
          <w:lang w:val="en-US"/>
        </w:rPr>
        <w:t>role</w:t>
      </w:r>
      <w:r w:rsidRPr="00603A82">
        <w:t>);</w:t>
      </w:r>
    </w:p>
    <w:p w14:paraId="5885CD29" w14:textId="77777777" w:rsidR="00603A82" w:rsidRPr="00603A82" w:rsidRDefault="00603A82" w:rsidP="00603A82">
      <w:pPr>
        <w:pStyle w:val="aff1"/>
      </w:pPr>
      <w:r w:rsidRPr="00603A82">
        <w:t xml:space="preserve">    // Создаём пользователя, который должен быть удалён</w:t>
      </w:r>
    </w:p>
    <w:p w14:paraId="201C92DC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t xml:space="preserve">    </w:t>
      </w:r>
      <w:r w:rsidRPr="00603A82">
        <w:rPr>
          <w:lang w:val="en-US"/>
        </w:rPr>
        <w:t>var user = new User</w:t>
      </w:r>
    </w:p>
    <w:p w14:paraId="033ACA28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    {</w:t>
      </w:r>
    </w:p>
    <w:p w14:paraId="016A17E8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        </w:t>
      </w:r>
      <w:proofErr w:type="spellStart"/>
      <w:r w:rsidRPr="00603A82">
        <w:rPr>
          <w:lang w:val="en-US"/>
        </w:rPr>
        <w:t>UserId</w:t>
      </w:r>
      <w:proofErr w:type="spellEnd"/>
      <w:r w:rsidRPr="00603A82">
        <w:rPr>
          <w:lang w:val="en-US"/>
        </w:rPr>
        <w:t xml:space="preserve"> = 1,         </w:t>
      </w:r>
    </w:p>
    <w:p w14:paraId="5E23DBAD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        </w:t>
      </w:r>
      <w:proofErr w:type="spellStart"/>
      <w:r w:rsidRPr="00603A82">
        <w:rPr>
          <w:lang w:val="en-US"/>
        </w:rPr>
        <w:t>RoleId</w:t>
      </w:r>
      <w:proofErr w:type="spellEnd"/>
      <w:r w:rsidRPr="00603A82">
        <w:rPr>
          <w:lang w:val="en-US"/>
        </w:rPr>
        <w:t xml:space="preserve"> = 1,         </w:t>
      </w:r>
    </w:p>
    <w:p w14:paraId="20AF55C2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        Login = "alice123",</w:t>
      </w:r>
    </w:p>
    <w:p w14:paraId="0179B904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        Name = "Alice",</w:t>
      </w:r>
    </w:p>
    <w:p w14:paraId="35BB7125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        Surname = "Smith",</w:t>
      </w:r>
    </w:p>
    <w:p w14:paraId="72F0761A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        Patronymic = "A.",</w:t>
      </w:r>
    </w:p>
    <w:p w14:paraId="0DEFAAB3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        Password = "password123"</w:t>
      </w:r>
    </w:p>
    <w:p w14:paraId="0FCEBA5D" w14:textId="3D157B4A" w:rsidR="00603A82" w:rsidRPr="00603A82" w:rsidRDefault="00603A82" w:rsidP="00603A82">
      <w:pPr>
        <w:pStyle w:val="aff1"/>
      </w:pPr>
      <w:r w:rsidRPr="00603A82">
        <w:rPr>
          <w:lang w:val="en-US"/>
        </w:rPr>
        <w:t xml:space="preserve">    </w:t>
      </w:r>
      <w:r w:rsidRPr="00603A82">
        <w:t>};</w:t>
      </w:r>
    </w:p>
    <w:p w14:paraId="08D03E1B" w14:textId="77777777" w:rsidR="00603A82" w:rsidRPr="00603A82" w:rsidRDefault="00603A82" w:rsidP="00603A82">
      <w:pPr>
        <w:pStyle w:val="aff1"/>
      </w:pPr>
      <w:r w:rsidRPr="00603A82">
        <w:t xml:space="preserve">    // Добавляем пользователя в </w:t>
      </w:r>
      <w:r w:rsidRPr="00603A82">
        <w:rPr>
          <w:lang w:val="en-US"/>
        </w:rPr>
        <w:t>in</w:t>
      </w:r>
      <w:r w:rsidRPr="00603A82">
        <w:t>-</w:t>
      </w:r>
      <w:r w:rsidRPr="00603A82">
        <w:rPr>
          <w:lang w:val="en-US"/>
        </w:rPr>
        <w:t>memory</w:t>
      </w:r>
      <w:r w:rsidRPr="00603A82">
        <w:t xml:space="preserve"> базу</w:t>
      </w:r>
    </w:p>
    <w:p w14:paraId="5912A494" w14:textId="7C278BF0" w:rsidR="00603A82" w:rsidRPr="00603A82" w:rsidRDefault="00603A82" w:rsidP="00603A82">
      <w:pPr>
        <w:pStyle w:val="aff1"/>
      </w:pPr>
      <w:r w:rsidRPr="00603A82">
        <w:t xml:space="preserve">    </w:t>
      </w:r>
      <w:r w:rsidRPr="00603A82">
        <w:rPr>
          <w:lang w:val="en-US"/>
        </w:rPr>
        <w:t>context</w:t>
      </w:r>
      <w:r w:rsidRPr="00603A82">
        <w:t>.</w:t>
      </w:r>
      <w:r w:rsidRPr="00603A82">
        <w:rPr>
          <w:lang w:val="en-US"/>
        </w:rPr>
        <w:t>Users</w:t>
      </w:r>
      <w:r w:rsidRPr="00603A82">
        <w:t>.</w:t>
      </w:r>
      <w:r w:rsidRPr="00603A82">
        <w:rPr>
          <w:lang w:val="en-US"/>
        </w:rPr>
        <w:t>Add</w:t>
      </w:r>
      <w:r w:rsidRPr="00603A82">
        <w:t>(</w:t>
      </w:r>
      <w:r w:rsidRPr="00603A82">
        <w:rPr>
          <w:lang w:val="en-US"/>
        </w:rPr>
        <w:t>user</w:t>
      </w:r>
      <w:r w:rsidRPr="00603A82">
        <w:t>);</w:t>
      </w:r>
    </w:p>
    <w:p w14:paraId="3B4095D6" w14:textId="77777777" w:rsidR="00603A82" w:rsidRPr="00603A82" w:rsidRDefault="00603A82" w:rsidP="00603A82">
      <w:pPr>
        <w:pStyle w:val="aff1"/>
      </w:pPr>
      <w:r w:rsidRPr="00603A82">
        <w:t xml:space="preserve">    // Сохраняем изменения, имитируя работу реальной БД</w:t>
      </w:r>
    </w:p>
    <w:p w14:paraId="02E74EFF" w14:textId="14307006" w:rsidR="00603A82" w:rsidRPr="00603A82" w:rsidRDefault="00603A82" w:rsidP="00603A82">
      <w:pPr>
        <w:pStyle w:val="aff1"/>
      </w:pPr>
      <w:r w:rsidRPr="00603A82">
        <w:t xml:space="preserve">    </w:t>
      </w:r>
      <w:r w:rsidRPr="00603A82">
        <w:rPr>
          <w:lang w:val="en-US"/>
        </w:rPr>
        <w:t>await</w:t>
      </w:r>
      <w:r w:rsidRPr="00603A82">
        <w:t xml:space="preserve"> </w:t>
      </w:r>
      <w:r w:rsidRPr="00603A82">
        <w:rPr>
          <w:lang w:val="en-US"/>
        </w:rPr>
        <w:t>context</w:t>
      </w:r>
      <w:r w:rsidRPr="00603A82">
        <w:t>.</w:t>
      </w:r>
      <w:proofErr w:type="spellStart"/>
      <w:r w:rsidRPr="00603A82">
        <w:rPr>
          <w:lang w:val="en-US"/>
        </w:rPr>
        <w:t>SaveChangesAsync</w:t>
      </w:r>
      <w:proofErr w:type="spellEnd"/>
      <w:r w:rsidRPr="00603A82">
        <w:t>();</w:t>
      </w:r>
    </w:p>
    <w:p w14:paraId="7ECE3E03" w14:textId="77777777" w:rsidR="00603A82" w:rsidRPr="00603A82" w:rsidRDefault="00603A82" w:rsidP="00603A82">
      <w:pPr>
        <w:pStyle w:val="aff1"/>
      </w:pPr>
      <w:r w:rsidRPr="00603A82">
        <w:t xml:space="preserve">    // Создаём сервисы, как в реальном приложении</w:t>
      </w:r>
    </w:p>
    <w:p w14:paraId="492DEDD5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t xml:space="preserve">    </w:t>
      </w:r>
      <w:r w:rsidRPr="00603A82">
        <w:rPr>
          <w:lang w:val="en-US"/>
        </w:rPr>
        <w:t xml:space="preserve">var </w:t>
      </w:r>
      <w:proofErr w:type="spellStart"/>
      <w:r w:rsidRPr="00603A82">
        <w:rPr>
          <w:lang w:val="en-US"/>
        </w:rPr>
        <w:t>dataAccess</w:t>
      </w:r>
      <w:proofErr w:type="spellEnd"/>
      <w:r w:rsidRPr="00603A82">
        <w:rPr>
          <w:lang w:val="en-US"/>
        </w:rPr>
        <w:t xml:space="preserve"> = new </w:t>
      </w:r>
      <w:proofErr w:type="spellStart"/>
      <w:r w:rsidRPr="00603A82">
        <w:rPr>
          <w:lang w:val="en-US"/>
        </w:rPr>
        <w:t>DataAccessService</w:t>
      </w:r>
      <w:proofErr w:type="spellEnd"/>
      <w:r w:rsidRPr="00603A82">
        <w:rPr>
          <w:lang w:val="en-US"/>
        </w:rPr>
        <w:t>(context);</w:t>
      </w:r>
    </w:p>
    <w:p w14:paraId="4D4EB6A8" w14:textId="21465725" w:rsidR="00603A82" w:rsidRPr="00603A82" w:rsidRDefault="00603A82" w:rsidP="00603A82">
      <w:pPr>
        <w:pStyle w:val="aff1"/>
        <w:rPr>
          <w:lang w:val="en-US"/>
        </w:rPr>
      </w:pPr>
      <w:r w:rsidRPr="00603A82">
        <w:rPr>
          <w:lang w:val="en-US"/>
        </w:rPr>
        <w:t xml:space="preserve">    var service = new </w:t>
      </w:r>
      <w:proofErr w:type="spellStart"/>
      <w:r w:rsidRPr="00603A82">
        <w:rPr>
          <w:lang w:val="en-US"/>
        </w:rPr>
        <w:t>UserService</w:t>
      </w:r>
      <w:proofErr w:type="spellEnd"/>
      <w:r w:rsidRPr="00603A82">
        <w:rPr>
          <w:lang w:val="en-US"/>
        </w:rPr>
        <w:t>(</w:t>
      </w:r>
      <w:proofErr w:type="spellStart"/>
      <w:r w:rsidRPr="00603A82">
        <w:rPr>
          <w:lang w:val="en-US"/>
        </w:rPr>
        <w:t>dataAccess</w:t>
      </w:r>
      <w:proofErr w:type="spellEnd"/>
      <w:r w:rsidRPr="00603A82">
        <w:rPr>
          <w:lang w:val="en-US"/>
        </w:rPr>
        <w:t>);</w:t>
      </w:r>
    </w:p>
    <w:p w14:paraId="5FC2295E" w14:textId="77777777" w:rsidR="00603A82" w:rsidRPr="00603A82" w:rsidRDefault="00603A82" w:rsidP="00603A82">
      <w:pPr>
        <w:pStyle w:val="aff1"/>
      </w:pPr>
      <w:r w:rsidRPr="003A7803">
        <w:rPr>
          <w:lang w:val="en-US"/>
        </w:rPr>
        <w:lastRenderedPageBreak/>
        <w:t xml:space="preserve">    </w:t>
      </w:r>
      <w:r w:rsidRPr="00603A82">
        <w:t xml:space="preserve">// Пытаемся удалить пользователя с </w:t>
      </w:r>
      <w:r w:rsidRPr="00603A82">
        <w:rPr>
          <w:lang w:val="en-US"/>
        </w:rPr>
        <w:t>ID</w:t>
      </w:r>
      <w:r w:rsidRPr="00603A82">
        <w:t xml:space="preserve"> = 1</w:t>
      </w:r>
    </w:p>
    <w:p w14:paraId="13D06CB4" w14:textId="2289EC6D" w:rsidR="00603A82" w:rsidRPr="00603A82" w:rsidRDefault="00603A82" w:rsidP="00603A82">
      <w:pPr>
        <w:pStyle w:val="aff1"/>
        <w:rPr>
          <w:lang w:val="en-US"/>
        </w:rPr>
      </w:pPr>
      <w:r w:rsidRPr="00603A82">
        <w:t xml:space="preserve">    </w:t>
      </w:r>
      <w:r w:rsidRPr="00603A82">
        <w:rPr>
          <w:lang w:val="en-US"/>
        </w:rPr>
        <w:t xml:space="preserve">var result = await </w:t>
      </w:r>
      <w:proofErr w:type="spellStart"/>
      <w:r w:rsidRPr="00603A82">
        <w:rPr>
          <w:lang w:val="en-US"/>
        </w:rPr>
        <w:t>service.DeleteUserAsync</w:t>
      </w:r>
      <w:proofErr w:type="spellEnd"/>
      <w:r w:rsidRPr="00603A82">
        <w:rPr>
          <w:lang w:val="en-US"/>
        </w:rPr>
        <w:t>(1);</w:t>
      </w:r>
    </w:p>
    <w:p w14:paraId="3DE6F48E" w14:textId="77777777" w:rsidR="00603A82" w:rsidRPr="00603A82" w:rsidRDefault="00603A82" w:rsidP="00603A82">
      <w:pPr>
        <w:pStyle w:val="aff1"/>
      </w:pPr>
      <w:r w:rsidRPr="003A7803">
        <w:rPr>
          <w:lang w:val="en-US"/>
        </w:rPr>
        <w:t xml:space="preserve">    </w:t>
      </w:r>
      <w:r w:rsidRPr="00603A82">
        <w:t xml:space="preserve">// Метод должен вернуть </w:t>
      </w:r>
      <w:r w:rsidRPr="00603A82">
        <w:rPr>
          <w:lang w:val="en-US"/>
        </w:rPr>
        <w:t>true</w:t>
      </w:r>
      <w:r w:rsidRPr="00603A82">
        <w:t xml:space="preserve"> — пользователь найден и удалён</w:t>
      </w:r>
    </w:p>
    <w:p w14:paraId="3097D020" w14:textId="203FDE1A" w:rsidR="00603A82" w:rsidRPr="00603A82" w:rsidRDefault="00603A82" w:rsidP="00603A82">
      <w:pPr>
        <w:pStyle w:val="aff1"/>
      </w:pPr>
      <w:r w:rsidRPr="00603A82">
        <w:t xml:space="preserve">    </w:t>
      </w:r>
      <w:r w:rsidRPr="00603A82">
        <w:rPr>
          <w:lang w:val="en-US"/>
        </w:rPr>
        <w:t>Assert</w:t>
      </w:r>
      <w:r w:rsidRPr="00603A82">
        <w:t>.</w:t>
      </w:r>
      <w:r w:rsidRPr="00603A82">
        <w:rPr>
          <w:lang w:val="en-US"/>
        </w:rPr>
        <w:t>True</w:t>
      </w:r>
      <w:r w:rsidRPr="00603A82">
        <w:t>(</w:t>
      </w:r>
      <w:r w:rsidRPr="00603A82">
        <w:rPr>
          <w:lang w:val="en-US"/>
        </w:rPr>
        <w:t>result</w:t>
      </w:r>
      <w:r w:rsidRPr="00603A82">
        <w:t>);</w:t>
      </w:r>
    </w:p>
    <w:p w14:paraId="4B181791" w14:textId="77777777" w:rsidR="00603A82" w:rsidRPr="00603A82" w:rsidRDefault="00603A82" w:rsidP="00603A82">
      <w:pPr>
        <w:pStyle w:val="aff1"/>
      </w:pPr>
      <w:r w:rsidRPr="00603A82">
        <w:t xml:space="preserve">    // В базе больше не должно быть пользователя с </w:t>
      </w:r>
      <w:proofErr w:type="spellStart"/>
      <w:r w:rsidRPr="00603A82">
        <w:rPr>
          <w:lang w:val="en-US"/>
        </w:rPr>
        <w:t>UserId</w:t>
      </w:r>
      <w:proofErr w:type="spellEnd"/>
      <w:r w:rsidRPr="00603A82">
        <w:t xml:space="preserve"> = 1</w:t>
      </w:r>
    </w:p>
    <w:p w14:paraId="764CFB80" w14:textId="77777777" w:rsidR="00603A82" w:rsidRPr="00603A82" w:rsidRDefault="00603A82" w:rsidP="00603A82">
      <w:pPr>
        <w:pStyle w:val="aff1"/>
        <w:rPr>
          <w:lang w:val="en-US"/>
        </w:rPr>
      </w:pPr>
      <w:r w:rsidRPr="00603A82">
        <w:t xml:space="preserve">    </w:t>
      </w:r>
      <w:proofErr w:type="spellStart"/>
      <w:r w:rsidRPr="00603A82">
        <w:rPr>
          <w:lang w:val="en-US"/>
        </w:rPr>
        <w:t>Assert.Null</w:t>
      </w:r>
      <w:proofErr w:type="spellEnd"/>
      <w:r w:rsidRPr="00603A82">
        <w:rPr>
          <w:lang w:val="en-US"/>
        </w:rPr>
        <w:t xml:space="preserve">(await </w:t>
      </w:r>
      <w:proofErr w:type="spellStart"/>
      <w:r w:rsidRPr="00603A82">
        <w:rPr>
          <w:lang w:val="en-US"/>
        </w:rPr>
        <w:t>context.Users.FindAsync</w:t>
      </w:r>
      <w:proofErr w:type="spellEnd"/>
      <w:r w:rsidRPr="00603A82">
        <w:rPr>
          <w:lang w:val="en-US"/>
        </w:rPr>
        <w:t>(1));</w:t>
      </w:r>
    </w:p>
    <w:p w14:paraId="70EBFCEF" w14:textId="3E5942DD" w:rsidR="00603A82" w:rsidRDefault="00603A82" w:rsidP="00603A82">
      <w:pPr>
        <w:pStyle w:val="aff1"/>
        <w:rPr>
          <w:lang w:eastAsia="ru-RU"/>
        </w:rPr>
      </w:pPr>
      <w:r w:rsidRPr="003A7803">
        <w:t>}</w:t>
      </w:r>
    </w:p>
    <w:p w14:paraId="2B31A0B3" w14:textId="55C38746" w:rsidR="006B45C1" w:rsidRPr="00E71680" w:rsidRDefault="009F0B94" w:rsidP="0046723B">
      <w:pPr>
        <w:pStyle w:val="a4"/>
      </w:pPr>
      <w:r>
        <w:t xml:space="preserve">Результат тестирования метода </w:t>
      </w:r>
      <w:proofErr w:type="spellStart"/>
      <w:r w:rsidRPr="00973A14">
        <w:t>DeleteUserAsync</w:t>
      </w:r>
      <w:proofErr w:type="spellEnd"/>
      <w:r>
        <w:t xml:space="preserve"> представлен на рисунке</w:t>
      </w:r>
      <w:r w:rsidR="002E72EE">
        <w:t> </w:t>
      </w:r>
      <w:r w:rsidR="00E71680">
        <w:t>5</w:t>
      </w:r>
      <w:r w:rsidR="002E72EE">
        <w:t>.</w:t>
      </w:r>
    </w:p>
    <w:p w14:paraId="442E6C42" w14:textId="68AF26AE" w:rsidR="006B45C1" w:rsidRDefault="006B45C1" w:rsidP="006B45C1">
      <w:pPr>
        <w:pStyle w:val="afe"/>
      </w:pPr>
      <w:r w:rsidRPr="006B45C1">
        <w:drawing>
          <wp:inline distT="0" distB="0" distL="0" distR="0" wp14:anchorId="44A392AC" wp14:editId="1098DC91">
            <wp:extent cx="5305646" cy="99597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1663" cy="10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BD906" w14:textId="574623C6" w:rsidR="006B45C1" w:rsidRPr="006B45C1" w:rsidRDefault="006B45C1" w:rsidP="009D7634">
      <w:pPr>
        <w:pStyle w:val="aff"/>
      </w:pPr>
      <w:r>
        <w:t>Рисунок</w:t>
      </w:r>
      <w:r w:rsidRPr="008F368C">
        <w:t xml:space="preserve"> </w:t>
      </w:r>
      <w:r w:rsidR="00E71680">
        <w:t>5</w:t>
      </w:r>
      <w:r>
        <w:t xml:space="preserve"> – </w:t>
      </w:r>
      <w:r>
        <w:rPr>
          <w:lang w:val="en-US"/>
        </w:rPr>
        <w:t>Visual</w:t>
      </w:r>
      <w:r w:rsidRPr="009D7634">
        <w:t xml:space="preserve"> </w:t>
      </w:r>
      <w:r>
        <w:rPr>
          <w:lang w:val="en-US"/>
        </w:rPr>
        <w:t>Studio</w:t>
      </w:r>
      <w:r w:rsidRPr="009D7634">
        <w:t xml:space="preserve"> 2022. </w:t>
      </w:r>
      <w:r>
        <w:t>Вид вкладки обозревателя тестов</w:t>
      </w:r>
    </w:p>
    <w:p w14:paraId="7F20F2AC" w14:textId="5866A5CC" w:rsidR="004628FE" w:rsidRDefault="004628FE" w:rsidP="004628FE">
      <w:pPr>
        <w:pStyle w:val="20"/>
      </w:pPr>
      <w:bookmarkStart w:id="18" w:name="_Toc214268629"/>
      <w:r>
        <w:t>Функциональное тестирование</w:t>
      </w:r>
      <w:bookmarkEnd w:id="18"/>
    </w:p>
    <w:p w14:paraId="74F356CD" w14:textId="52445E81" w:rsidR="00FE7F99" w:rsidRDefault="00AA76E5" w:rsidP="00FE7F99">
      <w:pPr>
        <w:pStyle w:val="a4"/>
      </w:pPr>
      <w:r>
        <w:t xml:space="preserve">В ходе курсового проектирования проведено функциональное тестирование ключевых пользовательских сценариев для авторизованных и неавторизованных пользователей. </w:t>
      </w:r>
      <w:r w:rsidR="00FE7F99">
        <w:t>Тестирование главного окна выполнено методом «чёрного ящика». Результаты тестирования представлены в таблице</w:t>
      </w:r>
      <w:r w:rsidR="005205AC">
        <w:t> </w:t>
      </w:r>
      <w:r w:rsidR="00FE7F99">
        <w:t>1.</w:t>
      </w:r>
    </w:p>
    <w:p w14:paraId="5C1CBFA8" w14:textId="746A9B91" w:rsidR="000C315D" w:rsidRDefault="00695494" w:rsidP="000C315D">
      <w:pPr>
        <w:pStyle w:val="aff3"/>
      </w:pPr>
      <w:r w:rsidRPr="00BC1F8C">
        <w:rPr>
          <w:spacing w:val="40"/>
        </w:rPr>
        <w:t>Таблица</w:t>
      </w:r>
      <w:r w:rsidRPr="00BC1F8C">
        <w:t xml:space="preserve"> 1 </w:t>
      </w:r>
      <w:r w:rsidR="000C315D" w:rsidRPr="00BC1F8C">
        <w:t>– Набор тестов главной страницы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13"/>
        <w:gridCol w:w="3113"/>
        <w:gridCol w:w="3113"/>
      </w:tblGrid>
      <w:tr w:rsidR="00695494" w:rsidRPr="009240C6" w14:paraId="69DD7F73" w14:textId="77777777" w:rsidTr="005B39E9">
        <w:trPr>
          <w:trHeight w:val="454"/>
          <w:jc w:val="center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1428D" w14:textId="77777777" w:rsidR="00695494" w:rsidRPr="000E4C8D" w:rsidRDefault="00695494" w:rsidP="005B39E9">
            <w:pPr>
              <w:jc w:val="center"/>
              <w:rPr>
                <w:b/>
                <w:bCs/>
                <w:sz w:val="24"/>
                <w:szCs w:val="24"/>
              </w:rPr>
            </w:pPr>
            <w:r w:rsidRPr="000E4C8D">
              <w:rPr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2F5BD" w14:textId="77777777" w:rsidR="00695494" w:rsidRPr="000E4C8D" w:rsidRDefault="00695494" w:rsidP="005B39E9">
            <w:pPr>
              <w:jc w:val="center"/>
              <w:rPr>
                <w:b/>
                <w:bCs/>
                <w:sz w:val="24"/>
                <w:szCs w:val="24"/>
              </w:rPr>
            </w:pPr>
            <w:r w:rsidRPr="000E4C8D">
              <w:rPr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A1752" w14:textId="77777777" w:rsidR="00695494" w:rsidRPr="000E4C8D" w:rsidRDefault="00695494" w:rsidP="005B39E9">
            <w:pPr>
              <w:jc w:val="center"/>
              <w:rPr>
                <w:b/>
                <w:bCs/>
                <w:sz w:val="24"/>
                <w:szCs w:val="24"/>
              </w:rPr>
            </w:pPr>
            <w:r w:rsidRPr="000E4C8D">
              <w:rPr>
                <w:b/>
                <w:bCs/>
                <w:sz w:val="24"/>
                <w:szCs w:val="24"/>
              </w:rPr>
              <w:t>Полученный результат</w:t>
            </w:r>
          </w:p>
        </w:tc>
      </w:tr>
      <w:tr w:rsidR="00695494" w:rsidRPr="00A94868" w14:paraId="31A4B833" w14:textId="77777777" w:rsidTr="00F244DA">
        <w:trPr>
          <w:trHeight w:val="454"/>
          <w:jc w:val="center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F56BC" w14:textId="43D56666" w:rsidR="00695494" w:rsidRPr="008B1EEE" w:rsidRDefault="00F06CBF" w:rsidP="005B39E9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Нажатие</w:t>
            </w:r>
            <w:r w:rsidR="00522795">
              <w:rPr>
                <w:sz w:val="24"/>
                <w:szCs w:val="24"/>
              </w:rPr>
              <w:t xml:space="preserve"> неавторизованным пользователем</w:t>
            </w:r>
            <w:r>
              <w:rPr>
                <w:sz w:val="24"/>
                <w:szCs w:val="24"/>
              </w:rPr>
              <w:t xml:space="preserve"> на иконку входа</w:t>
            </w:r>
            <w:r w:rsidR="008B1EEE" w:rsidRPr="008B1EEE">
              <w:rPr>
                <w:sz w:val="24"/>
                <w:szCs w:val="24"/>
              </w:rPr>
              <w:t xml:space="preserve"> </w:t>
            </w:r>
            <w:r w:rsidR="008B1EEE">
              <w:rPr>
                <w:sz w:val="24"/>
                <w:szCs w:val="24"/>
              </w:rPr>
              <w:t>в правом верхнем углу экрана</w:t>
            </w:r>
          </w:p>
        </w:tc>
        <w:tc>
          <w:tcPr>
            <w:tcW w:w="31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F6315" w14:textId="495ED3DC" w:rsidR="00695494" w:rsidRPr="001D07EE" w:rsidRDefault="00F06CBF" w:rsidP="005B39E9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Перенаправление пользователя на страницу авторизации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8EEFB" w14:textId="77777777" w:rsidR="00695494" w:rsidRPr="000E4C8D" w:rsidRDefault="00695494" w:rsidP="005B39E9">
            <w:pPr>
              <w:jc w:val="left"/>
              <w:rPr>
                <w:sz w:val="24"/>
                <w:szCs w:val="24"/>
              </w:rPr>
            </w:pPr>
            <w:r w:rsidRPr="000E4C8D">
              <w:rPr>
                <w:sz w:val="24"/>
                <w:szCs w:val="24"/>
              </w:rPr>
              <w:t>Совпадает с ожидаемым</w:t>
            </w:r>
          </w:p>
        </w:tc>
      </w:tr>
      <w:tr w:rsidR="00695494" w:rsidRPr="00A94868" w14:paraId="155E9DB6" w14:textId="77777777" w:rsidTr="00F244DA">
        <w:trPr>
          <w:trHeight w:val="454"/>
          <w:jc w:val="center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73B4C08" w14:textId="3DF359C4" w:rsidR="00695494" w:rsidRPr="000E4C8D" w:rsidRDefault="008E7B90" w:rsidP="005B39E9">
            <w:pPr>
              <w:jc w:val="left"/>
              <w:rPr>
                <w:sz w:val="24"/>
                <w:szCs w:val="24"/>
              </w:rPr>
            </w:pPr>
            <w:r w:rsidRPr="008E7B90">
              <w:rPr>
                <w:sz w:val="24"/>
                <w:szCs w:val="24"/>
              </w:rPr>
              <w:t>Нажатие неавторизованным пользователем на кнопку теста на левой боковой панели в карточке темы</w:t>
            </w:r>
          </w:p>
        </w:tc>
        <w:tc>
          <w:tcPr>
            <w:tcW w:w="3113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58E0832B" w14:textId="57E402C6" w:rsidR="00695494" w:rsidRPr="000E4C8D" w:rsidRDefault="000A72F4" w:rsidP="005B39E9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Появление</w:t>
            </w:r>
            <w:r w:rsidR="00FB20DD">
              <w:rPr>
                <w:sz w:val="24"/>
                <w:szCs w:val="24"/>
              </w:rPr>
              <w:t xml:space="preserve"> диалогового окна с текстом «Требуется авторизация для прохождения теста</w:t>
            </w:r>
            <w:r w:rsidR="00361863">
              <w:rPr>
                <w:sz w:val="24"/>
                <w:szCs w:val="24"/>
              </w:rPr>
              <w:t>!</w:t>
            </w:r>
            <w:r w:rsidR="00FB20DD">
              <w:rPr>
                <w:sz w:val="24"/>
                <w:szCs w:val="24"/>
              </w:rPr>
              <w:t>»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814E9EB" w14:textId="77777777" w:rsidR="00695494" w:rsidRPr="000E4C8D" w:rsidRDefault="00695494" w:rsidP="005B39E9">
            <w:pPr>
              <w:jc w:val="left"/>
              <w:rPr>
                <w:sz w:val="24"/>
                <w:szCs w:val="24"/>
              </w:rPr>
            </w:pPr>
            <w:r w:rsidRPr="000E4C8D">
              <w:rPr>
                <w:sz w:val="24"/>
                <w:szCs w:val="24"/>
              </w:rPr>
              <w:t>Совпадает с ожидаемым</w:t>
            </w:r>
          </w:p>
        </w:tc>
      </w:tr>
    </w:tbl>
    <w:p w14:paraId="2C25AE14" w14:textId="22C1E6D2" w:rsidR="00695494" w:rsidRDefault="00F244DA" w:rsidP="00F244DA">
      <w:pPr>
        <w:pStyle w:val="aff3"/>
      </w:pPr>
      <w:r w:rsidRPr="00A40E84">
        <w:rPr>
          <w:i/>
          <w:iCs/>
        </w:rPr>
        <w:lastRenderedPageBreak/>
        <w:t>Продолжение таблицы 1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13"/>
        <w:gridCol w:w="3113"/>
        <w:gridCol w:w="3113"/>
      </w:tblGrid>
      <w:tr w:rsidR="00F244DA" w:rsidRPr="000E4C8D" w14:paraId="4DA9CFF8" w14:textId="77777777" w:rsidTr="00936A92">
        <w:trPr>
          <w:trHeight w:val="454"/>
          <w:jc w:val="center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97AA4" w14:textId="77777777" w:rsidR="00F244DA" w:rsidRPr="000E4C8D" w:rsidRDefault="00F244DA" w:rsidP="00936A92">
            <w:pPr>
              <w:jc w:val="center"/>
              <w:rPr>
                <w:b/>
                <w:bCs/>
                <w:sz w:val="24"/>
                <w:szCs w:val="24"/>
              </w:rPr>
            </w:pPr>
            <w:r w:rsidRPr="000E4C8D">
              <w:rPr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2AB7C" w14:textId="77777777" w:rsidR="00F244DA" w:rsidRPr="000E4C8D" w:rsidRDefault="00F244DA" w:rsidP="00936A92">
            <w:pPr>
              <w:jc w:val="center"/>
              <w:rPr>
                <w:b/>
                <w:bCs/>
                <w:sz w:val="24"/>
                <w:szCs w:val="24"/>
              </w:rPr>
            </w:pPr>
            <w:r w:rsidRPr="000E4C8D">
              <w:rPr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99FF1" w14:textId="77777777" w:rsidR="00F244DA" w:rsidRPr="000E4C8D" w:rsidRDefault="00F244DA" w:rsidP="00936A92">
            <w:pPr>
              <w:jc w:val="center"/>
              <w:rPr>
                <w:b/>
                <w:bCs/>
                <w:sz w:val="24"/>
                <w:szCs w:val="24"/>
              </w:rPr>
            </w:pPr>
            <w:r w:rsidRPr="000E4C8D">
              <w:rPr>
                <w:b/>
                <w:bCs/>
                <w:sz w:val="24"/>
                <w:szCs w:val="24"/>
              </w:rPr>
              <w:t>Полученный результат</w:t>
            </w:r>
          </w:p>
        </w:tc>
      </w:tr>
      <w:tr w:rsidR="00F244DA" w:rsidRPr="000E4C8D" w14:paraId="28A250D0" w14:textId="77777777" w:rsidTr="00936A92">
        <w:trPr>
          <w:trHeight w:val="454"/>
          <w:jc w:val="center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C3AD5" w14:textId="621F9313" w:rsidR="00F244DA" w:rsidRPr="000E4C8D" w:rsidRDefault="00F244DA" w:rsidP="00F244D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Нажатие</w:t>
            </w:r>
            <w:r w:rsidR="00F02A59">
              <w:rPr>
                <w:sz w:val="24"/>
                <w:szCs w:val="24"/>
              </w:rPr>
              <w:t xml:space="preserve"> неавторизованным пользователем</w:t>
            </w:r>
            <w:r>
              <w:rPr>
                <w:sz w:val="24"/>
                <w:szCs w:val="24"/>
              </w:rPr>
              <w:t xml:space="preserve"> на надпись</w:t>
            </w:r>
            <w:r w:rsidR="00C8110F">
              <w:rPr>
                <w:sz w:val="24"/>
                <w:szCs w:val="24"/>
              </w:rPr>
              <w:t xml:space="preserve"> с текстом</w:t>
            </w:r>
            <w:r>
              <w:rPr>
                <w:sz w:val="24"/>
                <w:szCs w:val="24"/>
              </w:rPr>
              <w:t xml:space="preserve"> «Гость</w:t>
            </w:r>
            <w:r w:rsidR="00B37EAB">
              <w:rPr>
                <w:sz w:val="24"/>
                <w:szCs w:val="24"/>
              </w:rPr>
              <w:t>» в</w:t>
            </w:r>
            <w:r w:rsidR="009978CA">
              <w:rPr>
                <w:sz w:val="24"/>
                <w:szCs w:val="24"/>
              </w:rPr>
              <w:t xml:space="preserve"> левом верхнем углу экрана</w:t>
            </w:r>
          </w:p>
        </w:tc>
        <w:tc>
          <w:tcPr>
            <w:tcW w:w="3113" w:type="dxa"/>
            <w:tcBorders>
              <w:left w:val="single" w:sz="4" w:space="0" w:color="000000"/>
              <w:right w:val="single" w:sz="4" w:space="0" w:color="000000"/>
            </w:tcBorders>
          </w:tcPr>
          <w:p w14:paraId="3289B9C6" w14:textId="74AE4A3F" w:rsidR="00F244DA" w:rsidRPr="001D07EE" w:rsidRDefault="00F244DA" w:rsidP="00F244D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Появление диалогового окна с текстом «Вы не авторизованы!»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8A3D7" w14:textId="5D633903" w:rsidR="00F244DA" w:rsidRPr="000E4C8D" w:rsidRDefault="00F244DA" w:rsidP="00F244DA">
            <w:pPr>
              <w:jc w:val="left"/>
              <w:rPr>
                <w:sz w:val="24"/>
                <w:szCs w:val="24"/>
              </w:rPr>
            </w:pPr>
            <w:r w:rsidRPr="000E4C8D">
              <w:rPr>
                <w:sz w:val="24"/>
                <w:szCs w:val="24"/>
              </w:rPr>
              <w:t>Совпадает с ожидаемым</w:t>
            </w:r>
          </w:p>
        </w:tc>
      </w:tr>
      <w:tr w:rsidR="00F244DA" w:rsidRPr="000E4C8D" w14:paraId="7728E7B1" w14:textId="77777777" w:rsidTr="00936A92">
        <w:trPr>
          <w:trHeight w:val="454"/>
          <w:jc w:val="center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24627" w14:textId="1E8B5633" w:rsidR="00F244DA" w:rsidRPr="000E4C8D" w:rsidRDefault="00F244DA" w:rsidP="00F244D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Нажатие </w:t>
            </w:r>
            <w:r w:rsidR="003049E8">
              <w:rPr>
                <w:sz w:val="24"/>
                <w:szCs w:val="24"/>
              </w:rPr>
              <w:t>авторизованн</w:t>
            </w:r>
            <w:r w:rsidR="00165D7E">
              <w:rPr>
                <w:sz w:val="24"/>
                <w:szCs w:val="24"/>
              </w:rPr>
              <w:t>ым</w:t>
            </w:r>
            <w:r w:rsidR="003049E8">
              <w:rPr>
                <w:sz w:val="24"/>
                <w:szCs w:val="24"/>
              </w:rPr>
              <w:t xml:space="preserve"> пользовател</w:t>
            </w:r>
            <w:r w:rsidR="00165D7E">
              <w:rPr>
                <w:sz w:val="24"/>
                <w:szCs w:val="24"/>
              </w:rPr>
              <w:t>ем</w:t>
            </w:r>
            <w:r w:rsidR="003049E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на иконку выхода</w:t>
            </w:r>
            <w:r w:rsidR="00026AC3">
              <w:rPr>
                <w:sz w:val="24"/>
                <w:szCs w:val="24"/>
              </w:rPr>
              <w:t xml:space="preserve"> в правом верхнем углу экрана</w:t>
            </w:r>
          </w:p>
        </w:tc>
        <w:tc>
          <w:tcPr>
            <w:tcW w:w="3113" w:type="dxa"/>
            <w:tcBorders>
              <w:left w:val="single" w:sz="4" w:space="0" w:color="000000"/>
              <w:right w:val="single" w:sz="4" w:space="0" w:color="000000"/>
            </w:tcBorders>
          </w:tcPr>
          <w:p w14:paraId="5EFA2B65" w14:textId="069CB2DB" w:rsidR="00F244DA" w:rsidRPr="001D07EE" w:rsidRDefault="00F244DA" w:rsidP="00F244D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Появление диалогового окна с текстом «Вы точно хотите выйти из аккаунта?» и примечанием «</w:t>
            </w:r>
            <w:r w:rsidRPr="001E6ED1">
              <w:rPr>
                <w:sz w:val="24"/>
                <w:szCs w:val="24"/>
              </w:rPr>
              <w:t>При выходе вы потеряете возможность проходить тесты, отслеживать прогресс и накапливать очки</w:t>
            </w:r>
            <w:r>
              <w:rPr>
                <w:sz w:val="24"/>
                <w:szCs w:val="24"/>
              </w:rPr>
              <w:t>»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FAAD1" w14:textId="44863661" w:rsidR="00F244DA" w:rsidRPr="000E4C8D" w:rsidRDefault="00F244DA" w:rsidP="00F244DA">
            <w:pPr>
              <w:jc w:val="left"/>
              <w:rPr>
                <w:sz w:val="24"/>
                <w:szCs w:val="24"/>
              </w:rPr>
            </w:pPr>
            <w:r w:rsidRPr="000E4C8D">
              <w:rPr>
                <w:sz w:val="24"/>
                <w:szCs w:val="24"/>
              </w:rPr>
              <w:t>Совпадает с ожидаемым</w:t>
            </w:r>
          </w:p>
        </w:tc>
      </w:tr>
      <w:tr w:rsidR="00F244DA" w:rsidRPr="000E4C8D" w14:paraId="1A08DE32" w14:textId="77777777" w:rsidTr="00936A92">
        <w:trPr>
          <w:trHeight w:val="454"/>
          <w:jc w:val="center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D6CAA" w14:textId="47954249" w:rsidR="00F244DA" w:rsidRPr="000E4C8D" w:rsidRDefault="00EE24C8" w:rsidP="00F244DA">
            <w:pPr>
              <w:jc w:val="left"/>
              <w:rPr>
                <w:sz w:val="24"/>
                <w:szCs w:val="24"/>
              </w:rPr>
            </w:pPr>
            <w:r w:rsidRPr="00EE24C8">
              <w:rPr>
                <w:sz w:val="24"/>
                <w:szCs w:val="24"/>
              </w:rPr>
              <w:t>Нажатие авторизованным пользователем на кнопку теста на левой боковой панели в карточке темы.</w:t>
            </w:r>
          </w:p>
        </w:tc>
        <w:tc>
          <w:tcPr>
            <w:tcW w:w="3113" w:type="dxa"/>
            <w:tcBorders>
              <w:left w:val="single" w:sz="4" w:space="0" w:color="000000"/>
              <w:right w:val="single" w:sz="4" w:space="0" w:color="000000"/>
            </w:tcBorders>
          </w:tcPr>
          <w:p w14:paraId="254E7201" w14:textId="44B774F6" w:rsidR="00F244DA" w:rsidRPr="001D07EE" w:rsidRDefault="00F244DA" w:rsidP="00F244D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Появление на главной панели информации о тесте, а также кнопк</w:t>
            </w:r>
            <w:r w:rsidR="00C36883">
              <w:rPr>
                <w:sz w:val="24"/>
                <w:szCs w:val="24"/>
              </w:rPr>
              <w:t>и</w:t>
            </w:r>
            <w:r>
              <w:rPr>
                <w:sz w:val="24"/>
                <w:szCs w:val="24"/>
              </w:rPr>
              <w:t xml:space="preserve"> для прохождения теста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84556" w14:textId="752CE2B8" w:rsidR="00F244DA" w:rsidRPr="000E4C8D" w:rsidRDefault="00F244DA" w:rsidP="00F244DA">
            <w:pPr>
              <w:jc w:val="left"/>
              <w:rPr>
                <w:sz w:val="24"/>
                <w:szCs w:val="24"/>
              </w:rPr>
            </w:pPr>
            <w:r w:rsidRPr="000E4C8D">
              <w:rPr>
                <w:sz w:val="24"/>
                <w:szCs w:val="24"/>
              </w:rPr>
              <w:t>Совпадает с ожидаемым</w:t>
            </w:r>
          </w:p>
        </w:tc>
      </w:tr>
      <w:tr w:rsidR="00F244DA" w:rsidRPr="000E4C8D" w14:paraId="25EBCA99" w14:textId="77777777" w:rsidTr="00936A92">
        <w:trPr>
          <w:trHeight w:val="454"/>
          <w:jc w:val="center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3E12D" w14:textId="3C09AE04" w:rsidR="00F244DA" w:rsidRPr="000E4C8D" w:rsidRDefault="00EE24C8" w:rsidP="00F244DA">
            <w:pPr>
              <w:jc w:val="left"/>
              <w:rPr>
                <w:sz w:val="24"/>
                <w:szCs w:val="24"/>
              </w:rPr>
            </w:pPr>
            <w:r w:rsidRPr="00EE24C8">
              <w:rPr>
                <w:sz w:val="24"/>
                <w:szCs w:val="24"/>
              </w:rPr>
              <w:t>Нажатие авторизованным пользователем на кнопку теста на левой боковой панели в карточке темы при исчерпанных попытках прохождения теста</w:t>
            </w:r>
          </w:p>
        </w:tc>
        <w:tc>
          <w:tcPr>
            <w:tcW w:w="3113" w:type="dxa"/>
            <w:tcBorders>
              <w:left w:val="single" w:sz="4" w:space="0" w:color="000000"/>
              <w:right w:val="single" w:sz="4" w:space="0" w:color="000000"/>
            </w:tcBorders>
          </w:tcPr>
          <w:p w14:paraId="24025B55" w14:textId="3EAA2335" w:rsidR="00F244DA" w:rsidRPr="001D07EE" w:rsidRDefault="00F244DA" w:rsidP="00F244D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Появление диалогового окна с текстом «</w:t>
            </w:r>
            <w:r w:rsidRPr="00D33E37">
              <w:rPr>
                <w:sz w:val="24"/>
                <w:szCs w:val="24"/>
              </w:rPr>
              <w:t>Вы исчерпали все попытки для этого теста!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69982" w14:textId="20158F35" w:rsidR="00F244DA" w:rsidRPr="000E4C8D" w:rsidRDefault="00F244DA" w:rsidP="00F244DA">
            <w:pPr>
              <w:jc w:val="left"/>
              <w:rPr>
                <w:sz w:val="24"/>
                <w:szCs w:val="24"/>
              </w:rPr>
            </w:pPr>
            <w:r w:rsidRPr="000E4C8D">
              <w:rPr>
                <w:sz w:val="24"/>
                <w:szCs w:val="24"/>
              </w:rPr>
              <w:t>Совпадает с ожидаемым</w:t>
            </w:r>
          </w:p>
        </w:tc>
      </w:tr>
      <w:tr w:rsidR="00F244DA" w:rsidRPr="000E4C8D" w14:paraId="5F4DEC18" w14:textId="77777777" w:rsidTr="00936A92">
        <w:trPr>
          <w:trHeight w:val="454"/>
          <w:jc w:val="center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9E69A" w14:textId="0DF23E2A" w:rsidR="00F244DA" w:rsidRPr="000E4C8D" w:rsidRDefault="00F244DA" w:rsidP="00F244D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Нажатие </w:t>
            </w:r>
            <w:r w:rsidR="001F22E6">
              <w:rPr>
                <w:sz w:val="24"/>
                <w:szCs w:val="24"/>
              </w:rPr>
              <w:t>авторизованн</w:t>
            </w:r>
            <w:r w:rsidR="002573BD">
              <w:rPr>
                <w:sz w:val="24"/>
                <w:szCs w:val="24"/>
              </w:rPr>
              <w:t>ым</w:t>
            </w:r>
            <w:r w:rsidR="001F22E6">
              <w:rPr>
                <w:sz w:val="24"/>
                <w:szCs w:val="24"/>
              </w:rPr>
              <w:t xml:space="preserve"> пользовател</w:t>
            </w:r>
            <w:r w:rsidR="002573BD">
              <w:rPr>
                <w:sz w:val="24"/>
                <w:szCs w:val="24"/>
              </w:rPr>
              <w:t>ем</w:t>
            </w:r>
            <w:r w:rsidR="001F22E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на </w:t>
            </w:r>
            <w:r w:rsidR="001F22E6">
              <w:rPr>
                <w:sz w:val="24"/>
                <w:szCs w:val="24"/>
              </w:rPr>
              <w:t xml:space="preserve">надпись с </w:t>
            </w:r>
            <w:r w:rsidR="00B15B4D">
              <w:rPr>
                <w:sz w:val="24"/>
                <w:szCs w:val="24"/>
              </w:rPr>
              <w:t>его</w:t>
            </w:r>
            <w:r w:rsidR="001F22E6">
              <w:rPr>
                <w:sz w:val="24"/>
                <w:szCs w:val="24"/>
              </w:rPr>
              <w:t xml:space="preserve"> логином в левом</w:t>
            </w:r>
            <w:r w:rsidR="005E69FD">
              <w:rPr>
                <w:sz w:val="24"/>
                <w:szCs w:val="24"/>
              </w:rPr>
              <w:t xml:space="preserve"> </w:t>
            </w:r>
            <w:r w:rsidR="001F22E6">
              <w:rPr>
                <w:sz w:val="24"/>
                <w:szCs w:val="24"/>
              </w:rPr>
              <w:t>верхнем углу экрана</w:t>
            </w:r>
          </w:p>
        </w:tc>
        <w:tc>
          <w:tcPr>
            <w:tcW w:w="3113" w:type="dxa"/>
            <w:tcBorders>
              <w:left w:val="single" w:sz="4" w:space="0" w:color="000000"/>
              <w:right w:val="single" w:sz="4" w:space="0" w:color="000000"/>
            </w:tcBorders>
          </w:tcPr>
          <w:p w14:paraId="59705E09" w14:textId="51CDCC95" w:rsidR="00F244DA" w:rsidRPr="001D07EE" w:rsidRDefault="00F244DA" w:rsidP="00F244D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Перенаправление пользователя на страницу профиля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47309" w14:textId="5F2E598D" w:rsidR="00F244DA" w:rsidRPr="000E4C8D" w:rsidRDefault="00F244DA" w:rsidP="00F244DA">
            <w:pPr>
              <w:jc w:val="left"/>
              <w:rPr>
                <w:sz w:val="24"/>
                <w:szCs w:val="24"/>
              </w:rPr>
            </w:pPr>
            <w:r w:rsidRPr="000E4C8D">
              <w:rPr>
                <w:sz w:val="24"/>
                <w:szCs w:val="24"/>
              </w:rPr>
              <w:t>Совпадает с ожидаемым</w:t>
            </w:r>
          </w:p>
        </w:tc>
      </w:tr>
    </w:tbl>
    <w:p w14:paraId="16EC39E0" w14:textId="3AE13A25" w:rsidR="00695494" w:rsidRDefault="00695494" w:rsidP="00FE7F99">
      <w:pPr>
        <w:pStyle w:val="a4"/>
      </w:pPr>
    </w:p>
    <w:p w14:paraId="5F06C1D9" w14:textId="77777777" w:rsidR="00F244DA" w:rsidRDefault="00F244DA" w:rsidP="00F244DA">
      <w:pPr>
        <w:pStyle w:val="a4"/>
      </w:pPr>
      <w:r w:rsidRPr="000E67E3">
        <w:t>По результатам тестирования можно сделать вывод, что разработанное приложение функционирует корректно и соответствует ожидаемому поведению.</w:t>
      </w:r>
    </w:p>
    <w:p w14:paraId="6D806C6A" w14:textId="77777777" w:rsidR="00695494" w:rsidRPr="00FE7F99" w:rsidRDefault="00695494" w:rsidP="00FE7F99">
      <w:pPr>
        <w:pStyle w:val="a4"/>
      </w:pPr>
    </w:p>
    <w:p w14:paraId="6DEF85EB" w14:textId="347C48D8" w:rsidR="004628FE" w:rsidRDefault="004628FE" w:rsidP="004628FE">
      <w:pPr>
        <w:pStyle w:val="1"/>
      </w:pPr>
      <w:bookmarkStart w:id="19" w:name="_Toc214268630"/>
      <w:r>
        <w:lastRenderedPageBreak/>
        <w:t xml:space="preserve">Инструкция по эксплуатации </w:t>
      </w:r>
      <w:bookmarkEnd w:id="19"/>
      <w:r w:rsidR="00A7674E">
        <w:t>программного обеспечения</w:t>
      </w:r>
    </w:p>
    <w:p w14:paraId="18F16F40" w14:textId="13DA3B5B" w:rsidR="004628FE" w:rsidRDefault="004628FE" w:rsidP="004628FE">
      <w:pPr>
        <w:pStyle w:val="20"/>
      </w:pPr>
      <w:bookmarkStart w:id="20" w:name="_Toc214268631"/>
      <w:r>
        <w:t>Установка программного обеспечения</w:t>
      </w:r>
      <w:bookmarkEnd w:id="20"/>
    </w:p>
    <w:p w14:paraId="72679986" w14:textId="77777777" w:rsidR="0029665F" w:rsidRDefault="0029665F" w:rsidP="0029665F">
      <w:pPr>
        <w:pStyle w:val="a4"/>
      </w:pPr>
      <w:r w:rsidRPr="00F057B9">
        <w:t xml:space="preserve">Для функционирования системы на стороне </w:t>
      </w:r>
      <w:r w:rsidRPr="00097ED4">
        <w:t>клиента</w:t>
      </w:r>
      <w:r>
        <w:t xml:space="preserve"> </w:t>
      </w:r>
      <w:r w:rsidRPr="00F057B9">
        <w:t>необходимы следующие программные и технические средства:</w:t>
      </w:r>
    </w:p>
    <w:p w14:paraId="0B799295" w14:textId="77777777" w:rsidR="0029665F" w:rsidRDefault="0029665F" w:rsidP="0029665F">
      <w:pPr>
        <w:pStyle w:val="a2"/>
      </w:pPr>
      <w:r>
        <w:rPr>
          <w:lang w:val="en-US"/>
        </w:rPr>
        <w:t>.NET 8.0</w:t>
      </w:r>
      <w:r>
        <w:t>;</w:t>
      </w:r>
    </w:p>
    <w:p w14:paraId="51F91CFE" w14:textId="77777777" w:rsidR="0029665F" w:rsidRDefault="0029665F" w:rsidP="0029665F">
      <w:pPr>
        <w:pStyle w:val="a2"/>
      </w:pPr>
      <w:r>
        <w:t xml:space="preserve">операционная система </w:t>
      </w:r>
      <w:r w:rsidRPr="003243FD">
        <w:t>Windows 10/11 64-bit</w:t>
      </w:r>
      <w:r>
        <w:t>;</w:t>
      </w:r>
    </w:p>
    <w:p w14:paraId="5CDA2552" w14:textId="77777777" w:rsidR="0029665F" w:rsidRDefault="0029665F" w:rsidP="0029665F">
      <w:pPr>
        <w:pStyle w:val="a2"/>
      </w:pPr>
      <w:r>
        <w:t>процессор с частотой 1 ГГц;</w:t>
      </w:r>
    </w:p>
    <w:p w14:paraId="37D6ADF4" w14:textId="77777777" w:rsidR="0029665F" w:rsidRDefault="0029665F" w:rsidP="0029665F">
      <w:pPr>
        <w:pStyle w:val="a2"/>
      </w:pPr>
      <w:r>
        <w:t>доступная оперативная память 2 ГБ;</w:t>
      </w:r>
    </w:p>
    <w:p w14:paraId="41DC4A73" w14:textId="77777777" w:rsidR="0029665F" w:rsidRDefault="0029665F" w:rsidP="0029665F">
      <w:pPr>
        <w:pStyle w:val="a2"/>
      </w:pPr>
      <w:r w:rsidRPr="00B01A88">
        <w:t>свободное место на диске 500 Мб</w:t>
      </w:r>
      <w:r>
        <w:t>.</w:t>
      </w:r>
    </w:p>
    <w:p w14:paraId="3B20EB54" w14:textId="77777777" w:rsidR="0029665F" w:rsidRDefault="0029665F" w:rsidP="0029665F">
      <w:pPr>
        <w:pStyle w:val="a4"/>
      </w:pPr>
      <w:r>
        <w:t xml:space="preserve">Для функционирования системы на стороне сервера </w:t>
      </w:r>
      <w:r w:rsidRPr="00F057B9">
        <w:t xml:space="preserve">необходимы </w:t>
      </w:r>
      <w:r>
        <w:t>следующие программные технические и средства:</w:t>
      </w:r>
    </w:p>
    <w:p w14:paraId="78F0CF47" w14:textId="77777777" w:rsidR="0029665F" w:rsidRDefault="0029665F" w:rsidP="0029665F">
      <w:pPr>
        <w:pStyle w:val="a2"/>
      </w:pPr>
      <w:r>
        <w:rPr>
          <w:color w:val="000000"/>
          <w:sz w:val="27"/>
          <w:szCs w:val="27"/>
        </w:rPr>
        <w:t>операционная система Windows x86 64-бит или Linux x86 64-бит</w:t>
      </w:r>
      <w:r w:rsidRPr="00BC3417">
        <w:t>;</w:t>
      </w:r>
    </w:p>
    <w:p w14:paraId="494CC7DC" w14:textId="77777777" w:rsidR="0029665F" w:rsidRPr="00BC3417" w:rsidRDefault="0029665F" w:rsidP="0029665F">
      <w:pPr>
        <w:pStyle w:val="a2"/>
      </w:pPr>
      <w:r>
        <w:rPr>
          <w:lang w:val="en-US"/>
        </w:rPr>
        <w:t>MySQL</w:t>
      </w:r>
      <w:r>
        <w:t xml:space="preserve"> </w:t>
      </w:r>
      <w:r>
        <w:rPr>
          <w:lang w:val="en-US"/>
        </w:rPr>
        <w:t xml:space="preserve">Server </w:t>
      </w:r>
      <w:r>
        <w:t>не ниже 8.0</w:t>
      </w:r>
      <w:r>
        <w:rPr>
          <w:lang w:val="en-US"/>
        </w:rPr>
        <w:t>;</w:t>
      </w:r>
    </w:p>
    <w:p w14:paraId="219C2082" w14:textId="77777777" w:rsidR="0029665F" w:rsidRDefault="0029665F" w:rsidP="0029665F">
      <w:pPr>
        <w:pStyle w:val="a2"/>
      </w:pPr>
      <w:r>
        <w:t>процессор с 2 ядрами и частотой 2 ГГц;</w:t>
      </w:r>
    </w:p>
    <w:p w14:paraId="7D97F00B" w14:textId="77777777" w:rsidR="0029665F" w:rsidRPr="00CA4ED9" w:rsidRDefault="0029665F" w:rsidP="0029665F">
      <w:pPr>
        <w:pStyle w:val="a2"/>
      </w:pPr>
      <w:r w:rsidRPr="00CA4ED9">
        <w:t>доступная оперативная память 2 ГБ;</w:t>
      </w:r>
    </w:p>
    <w:p w14:paraId="48E0C783" w14:textId="77777777" w:rsidR="0029665F" w:rsidRPr="00FA1813" w:rsidRDefault="0029665F" w:rsidP="0029665F">
      <w:pPr>
        <w:pStyle w:val="a2"/>
      </w:pPr>
      <w:r w:rsidRPr="00FA1813">
        <w:rPr>
          <w:sz w:val="27"/>
          <w:szCs w:val="27"/>
        </w:rPr>
        <w:t>минимальный объем дискового пространства 10 ГБ</w:t>
      </w:r>
      <w:r w:rsidRPr="00FA1813">
        <w:t>.</w:t>
      </w:r>
    </w:p>
    <w:p w14:paraId="5BE2948B" w14:textId="5D452492" w:rsidR="000F7063" w:rsidRDefault="000F7063" w:rsidP="000F7063">
      <w:pPr>
        <w:pStyle w:val="a4"/>
      </w:pPr>
      <w:r>
        <w:t>В качестве учётных данных используются следующие данные:</w:t>
      </w:r>
    </w:p>
    <w:p w14:paraId="33E7B391" w14:textId="6A78098C" w:rsidR="000F7063" w:rsidRDefault="000F7063" w:rsidP="000F7063">
      <w:pPr>
        <w:pStyle w:val="a2"/>
      </w:pPr>
      <w:r>
        <w:t>имя пользователя:</w:t>
      </w:r>
      <w:r>
        <w:rPr>
          <w:lang w:val="en-US"/>
        </w:rPr>
        <w:t xml:space="preserve"> angel</w:t>
      </w:r>
      <w:r>
        <w:t>;</w:t>
      </w:r>
    </w:p>
    <w:p w14:paraId="50D801F2" w14:textId="1D646755" w:rsidR="000F7063" w:rsidRPr="000F7063" w:rsidRDefault="000F7063" w:rsidP="00246F83">
      <w:pPr>
        <w:pStyle w:val="a2"/>
      </w:pPr>
      <w:r>
        <w:t>пароль: 12345678.</w:t>
      </w:r>
    </w:p>
    <w:p w14:paraId="0AF8263A" w14:textId="77777777" w:rsidR="004628FE" w:rsidRDefault="004628FE" w:rsidP="004628FE">
      <w:pPr>
        <w:pStyle w:val="20"/>
      </w:pPr>
      <w:bookmarkStart w:id="21" w:name="_Toc214268632"/>
      <w:r>
        <w:t>Инструкция по работе</w:t>
      </w:r>
      <w:bookmarkEnd w:id="21"/>
    </w:p>
    <w:p w14:paraId="6CDF2C8D" w14:textId="5282579D" w:rsidR="004628FE" w:rsidRDefault="00680E1F" w:rsidP="004628FE">
      <w:pPr>
        <w:pStyle w:val="a4"/>
        <w:rPr>
          <w:lang w:val="en-US"/>
        </w:rPr>
      </w:pPr>
      <w:r>
        <w:t xml:space="preserve">При открытии оконного приложения </w:t>
      </w:r>
      <w:r w:rsidR="00E22430">
        <w:t>пользователя</w:t>
      </w:r>
      <w:r w:rsidR="00DB2D18">
        <w:t xml:space="preserve"> в качестве гостя</w:t>
      </w:r>
      <w:r w:rsidR="00E22430">
        <w:t xml:space="preserve"> сразу встречает главный экран с лекциями и тестами. </w:t>
      </w:r>
      <w:r w:rsidR="00DB2D18">
        <w:t xml:space="preserve">Главный экран представлен рисунком </w:t>
      </w:r>
      <w:r w:rsidR="006D1B75">
        <w:rPr>
          <w:lang w:val="en-US"/>
        </w:rPr>
        <w:t>6</w:t>
      </w:r>
      <w:r w:rsidR="00DB2D18">
        <w:rPr>
          <w:lang w:val="en-US"/>
        </w:rPr>
        <w:t>.</w:t>
      </w:r>
    </w:p>
    <w:p w14:paraId="53C3A082" w14:textId="1D10A838" w:rsidR="00CF5479" w:rsidRDefault="00CF5479" w:rsidP="004628FE">
      <w:pPr>
        <w:pStyle w:val="a4"/>
        <w:rPr>
          <w:lang w:val="en-US"/>
        </w:rPr>
      </w:pPr>
    </w:p>
    <w:p w14:paraId="23123BFF" w14:textId="0D945C56" w:rsidR="00CF5479" w:rsidRDefault="00CF5479" w:rsidP="004628FE">
      <w:pPr>
        <w:pStyle w:val="a4"/>
        <w:rPr>
          <w:lang w:val="en-US"/>
        </w:rPr>
      </w:pPr>
    </w:p>
    <w:p w14:paraId="5C6A19E2" w14:textId="77777777" w:rsidR="00CF5479" w:rsidRDefault="00CF5479" w:rsidP="004628FE">
      <w:pPr>
        <w:pStyle w:val="a4"/>
      </w:pPr>
    </w:p>
    <w:p w14:paraId="5EB024FD" w14:textId="78F23D9F" w:rsidR="009C501F" w:rsidRDefault="00F13E79" w:rsidP="009C501F">
      <w:pPr>
        <w:pStyle w:val="afe"/>
      </w:pPr>
      <w:r w:rsidRPr="00F13E79">
        <w:lastRenderedPageBreak/>
        <w:drawing>
          <wp:inline distT="0" distB="0" distL="0" distR="0" wp14:anchorId="0032F447" wp14:editId="494EF41E">
            <wp:extent cx="5811098" cy="3466532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4786" cy="346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92CC" w14:textId="480E7F5E" w:rsidR="00CF5479" w:rsidRPr="006B45C1" w:rsidRDefault="00CF5479" w:rsidP="00CF5479">
      <w:pPr>
        <w:pStyle w:val="aff"/>
      </w:pPr>
      <w:r>
        <w:t>Рисунок</w:t>
      </w:r>
      <w:r w:rsidRPr="008F368C">
        <w:t xml:space="preserve"> </w:t>
      </w:r>
      <w:r w:rsidR="006D1B75" w:rsidRPr="001417E3">
        <w:t>6</w:t>
      </w:r>
      <w:r>
        <w:t xml:space="preserve"> – Синтаксис и пунктуация</w:t>
      </w:r>
      <w:r w:rsidRPr="009D7634">
        <w:t xml:space="preserve">. </w:t>
      </w:r>
      <w:r>
        <w:t>Вид главной страницы</w:t>
      </w:r>
    </w:p>
    <w:p w14:paraId="12B09445" w14:textId="7BEAC1F5" w:rsidR="009C501F" w:rsidRDefault="00E612AB" w:rsidP="00864F79">
      <w:pPr>
        <w:spacing w:line="360" w:lineRule="auto"/>
        <w:ind w:firstLine="709"/>
      </w:pPr>
      <w:r>
        <w:t xml:space="preserve">Для того, чтобы начать проходить тесты и отслеживать свои результаты тестирования, пользователю требуется пройти авторизацию. Перейти к авторизации можно, нажав на главной странице в правом верхнему углу иконку входа. На странице авторизации пользователю требуется ввести свои учетные данные. После успешной авторизации пользователя вернет на главную страницу. Страница авторизации представлена рисунком </w:t>
      </w:r>
      <w:r w:rsidR="006D1B75">
        <w:rPr>
          <w:lang w:val="en-US"/>
        </w:rPr>
        <w:t>7</w:t>
      </w:r>
      <w:r w:rsidRPr="00E612AB">
        <w:t>.</w:t>
      </w:r>
      <w:r>
        <w:t xml:space="preserve"> </w:t>
      </w:r>
    </w:p>
    <w:p w14:paraId="4EAE6B1D" w14:textId="673EEC4A" w:rsidR="00864F79" w:rsidRDefault="00D916F5" w:rsidP="00864F79">
      <w:pPr>
        <w:pStyle w:val="afe"/>
      </w:pPr>
      <w:r w:rsidRPr="00D916F5">
        <w:drawing>
          <wp:inline distT="0" distB="0" distL="0" distR="0" wp14:anchorId="6CCC45C3" wp14:editId="6327F8AB">
            <wp:extent cx="2774125" cy="2006600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7905" cy="203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37871" w14:textId="7805C808" w:rsidR="005A7FE0" w:rsidRPr="006B45C1" w:rsidRDefault="005A7FE0" w:rsidP="00E13FE6">
      <w:pPr>
        <w:pStyle w:val="aff"/>
      </w:pPr>
      <w:r>
        <w:t>Рисунок</w:t>
      </w:r>
      <w:r w:rsidRPr="008F368C">
        <w:t xml:space="preserve"> </w:t>
      </w:r>
      <w:r w:rsidR="006D1B75" w:rsidRPr="001417E3">
        <w:t>7</w:t>
      </w:r>
      <w:r>
        <w:t xml:space="preserve"> – Синтаксис и пунктуация</w:t>
      </w:r>
      <w:r w:rsidRPr="009D7634">
        <w:t xml:space="preserve">. </w:t>
      </w:r>
      <w:r>
        <w:t>Вид главной страницы</w:t>
      </w:r>
    </w:p>
    <w:p w14:paraId="73FBAEBE" w14:textId="0EE9A3BB" w:rsidR="00D916F5" w:rsidRDefault="00053A65" w:rsidP="00DF7CC5">
      <w:pPr>
        <w:spacing w:line="360" w:lineRule="auto"/>
        <w:ind w:firstLine="709"/>
      </w:pPr>
      <w:r>
        <w:lastRenderedPageBreak/>
        <w:t>Теперь пользователю доступно прохождение тестов. Для того, чтобы перейти к прохождению теста, требуется выбрать на боковой панели кнопку с тестом, после чего на главной панели отобразятся сведения о выбранном тесте.</w:t>
      </w:r>
      <w:r w:rsidR="00817527">
        <w:t xml:space="preserve"> Отображение сведений о тесте на главной панели представлены рисунком 8.</w:t>
      </w:r>
    </w:p>
    <w:p w14:paraId="0D2C407C" w14:textId="12ADD7B4" w:rsidR="00E13FE6" w:rsidRDefault="00A25A68" w:rsidP="00E13FE6">
      <w:pPr>
        <w:pStyle w:val="afe"/>
      </w:pPr>
      <w:r w:rsidRPr="00A25A68">
        <w:drawing>
          <wp:inline distT="0" distB="0" distL="0" distR="0" wp14:anchorId="3238C9AA" wp14:editId="23820EA3">
            <wp:extent cx="6301974" cy="994410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86744" cy="100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281B4" w14:textId="4A5945A2" w:rsidR="00E13FE6" w:rsidRPr="006B45C1" w:rsidRDefault="00E13FE6" w:rsidP="00E13FE6">
      <w:pPr>
        <w:pStyle w:val="aff"/>
      </w:pPr>
      <w:r>
        <w:t>Рисунок</w:t>
      </w:r>
      <w:r w:rsidRPr="008F368C">
        <w:t xml:space="preserve"> </w:t>
      </w:r>
      <w:r>
        <w:t>8 – Синтаксис и пунктуация</w:t>
      </w:r>
      <w:r w:rsidRPr="009D7634">
        <w:t xml:space="preserve">. </w:t>
      </w:r>
      <w:r>
        <w:t>Вид сведений о тесте</w:t>
      </w:r>
    </w:p>
    <w:p w14:paraId="343AFBF3" w14:textId="3C6D343D" w:rsidR="00E13FE6" w:rsidRDefault="005520BA" w:rsidP="00DF7CC5">
      <w:pPr>
        <w:spacing w:line="360" w:lineRule="auto"/>
        <w:ind w:firstLine="709"/>
      </w:pPr>
      <w:r>
        <w:t xml:space="preserve">Для того, чтобы перейти к тестированию, требуется нажать на кнопку с текстом «Пройти тест». Отображение </w:t>
      </w:r>
      <w:r w:rsidR="00E1729F">
        <w:t>экрана с тестированием</w:t>
      </w:r>
      <w:r>
        <w:t xml:space="preserve"> представлено рисунком </w:t>
      </w:r>
      <w:r w:rsidR="00AF3B37">
        <w:rPr>
          <w:lang w:val="en-US"/>
        </w:rPr>
        <w:t>9</w:t>
      </w:r>
      <w:r>
        <w:t>.</w:t>
      </w:r>
    </w:p>
    <w:p w14:paraId="1FBA0F7A" w14:textId="68ADE1CD" w:rsidR="00827534" w:rsidRDefault="00F524B0" w:rsidP="00827534">
      <w:pPr>
        <w:pStyle w:val="afe"/>
      </w:pPr>
      <w:r w:rsidRPr="00F524B0">
        <w:drawing>
          <wp:inline distT="0" distB="0" distL="0" distR="0" wp14:anchorId="71BC6C3B" wp14:editId="0424B191">
            <wp:extent cx="4390845" cy="283851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3145" cy="287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7743" w14:textId="133907AA" w:rsidR="00827534" w:rsidRPr="006B45C1" w:rsidRDefault="00827534" w:rsidP="00827534">
      <w:pPr>
        <w:pStyle w:val="aff"/>
      </w:pPr>
      <w:r>
        <w:t>Рисунок</w:t>
      </w:r>
      <w:r w:rsidRPr="008F368C">
        <w:t xml:space="preserve"> </w:t>
      </w:r>
      <w:r w:rsidR="00AF3B37" w:rsidRPr="001417E3">
        <w:t>9</w:t>
      </w:r>
      <w:r>
        <w:t xml:space="preserve"> – Синтаксис и пунктуация</w:t>
      </w:r>
      <w:r w:rsidRPr="009D7634">
        <w:t xml:space="preserve">. </w:t>
      </w:r>
      <w:r>
        <w:t>Вид экрана тестирования</w:t>
      </w:r>
    </w:p>
    <w:p w14:paraId="28D21D48" w14:textId="4B1E2E56" w:rsidR="00827534" w:rsidRPr="00AF3B37" w:rsidRDefault="002A6AD7" w:rsidP="00DF7CC5">
      <w:pPr>
        <w:spacing w:line="360" w:lineRule="auto"/>
        <w:ind w:firstLine="709"/>
      </w:pPr>
      <w:r>
        <w:t xml:space="preserve">После нажатия кнопки «Завершить тест» пользователю выводится диалоговое окно с его результатами тестирования, при закрытии которого </w:t>
      </w:r>
      <w:r>
        <w:lastRenderedPageBreak/>
        <w:t>пользователя возвращает на главный экран.</w:t>
      </w:r>
      <w:r w:rsidR="00AF3B37" w:rsidRPr="00AF3B37">
        <w:t xml:space="preserve"> </w:t>
      </w:r>
      <w:r w:rsidR="00E83E18">
        <w:t>Вид окна с результатами тестирования</w:t>
      </w:r>
      <w:r w:rsidR="00AF3B37">
        <w:t xml:space="preserve"> представлен рисунком 10.</w:t>
      </w:r>
    </w:p>
    <w:p w14:paraId="7533DE11" w14:textId="62DFC754" w:rsidR="00CB5B97" w:rsidRDefault="00CB5B97" w:rsidP="00CB5B97">
      <w:pPr>
        <w:pStyle w:val="afe"/>
      </w:pPr>
      <w:r w:rsidRPr="00CB5B97">
        <w:drawing>
          <wp:inline distT="0" distB="0" distL="0" distR="0" wp14:anchorId="46734E85" wp14:editId="2CAF6C55">
            <wp:extent cx="2067339" cy="1683415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646" b="-11"/>
                    <a:stretch/>
                  </pic:blipFill>
                  <pic:spPr bwMode="auto">
                    <a:xfrm>
                      <a:off x="0" y="0"/>
                      <a:ext cx="2102730" cy="1712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5AF892" w14:textId="33D13DB0" w:rsidR="0082305B" w:rsidRDefault="0082305B" w:rsidP="0082305B">
      <w:pPr>
        <w:pStyle w:val="aff"/>
      </w:pPr>
      <w:r>
        <w:t>Рисунок</w:t>
      </w:r>
      <w:r w:rsidRPr="008F368C">
        <w:t xml:space="preserve"> </w:t>
      </w:r>
      <w:r w:rsidR="00AF3B37" w:rsidRPr="001417E3">
        <w:t>10</w:t>
      </w:r>
      <w:r>
        <w:t xml:space="preserve"> – Синтаксис и пунктуация</w:t>
      </w:r>
      <w:r w:rsidRPr="009D7634">
        <w:t xml:space="preserve">. </w:t>
      </w:r>
      <w:r>
        <w:t xml:space="preserve">Вид </w:t>
      </w:r>
      <w:r w:rsidR="0048087C">
        <w:t>окна результатов тестирования</w:t>
      </w:r>
    </w:p>
    <w:p w14:paraId="24F48113" w14:textId="061E9AC7" w:rsidR="00F524B0" w:rsidRPr="007C3502" w:rsidRDefault="00664B33" w:rsidP="00664B33">
      <w:pPr>
        <w:pStyle w:val="a4"/>
      </w:pPr>
      <w:r>
        <w:t>Для того, чтобы посмотреть сво</w:t>
      </w:r>
      <w:r w:rsidR="00B90411">
        <w:t>и</w:t>
      </w:r>
      <w:r>
        <w:t xml:space="preserve"> результаты за тесты, пользователю требуется перейти в профиль</w:t>
      </w:r>
      <w:r w:rsidR="004E6FB0" w:rsidRPr="004E6FB0">
        <w:t xml:space="preserve">, </w:t>
      </w:r>
      <w:r w:rsidR="004E6FB0">
        <w:t>где по умолчанию будет выбран раздел с пройденными тестами пользователя</w:t>
      </w:r>
      <w:r w:rsidR="00735DFD">
        <w:t>.</w:t>
      </w:r>
      <w:r w:rsidR="004E6FB0">
        <w:t xml:space="preserve"> Этот раздел виден только пользователям с ролью «Студент».</w:t>
      </w:r>
      <w:r w:rsidR="007C3502">
        <w:t xml:space="preserve"> </w:t>
      </w:r>
      <w:r>
        <w:t>Для этого ему на главном экране нужно нажать на свой логин в левом верхнем углу.</w:t>
      </w:r>
      <w:r w:rsidR="00264DF1">
        <w:t xml:space="preserve"> Профиль пользователя представлен рисунком </w:t>
      </w:r>
      <w:r w:rsidR="007A751B">
        <w:t>11</w:t>
      </w:r>
      <w:r w:rsidR="00264DF1" w:rsidRPr="007C3502">
        <w:t>.</w:t>
      </w:r>
    </w:p>
    <w:p w14:paraId="32FA578A" w14:textId="239023C8" w:rsidR="00E94F2E" w:rsidRDefault="000E528B" w:rsidP="00E94F2E">
      <w:pPr>
        <w:pStyle w:val="afe"/>
      </w:pPr>
      <w:r w:rsidRPr="000E528B">
        <w:drawing>
          <wp:inline distT="0" distB="0" distL="0" distR="0" wp14:anchorId="6BB9775C" wp14:editId="6D6D3609">
            <wp:extent cx="5824704" cy="3140015"/>
            <wp:effectExtent l="0" t="0" r="5080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64" t="361" b="635"/>
                    <a:stretch/>
                  </pic:blipFill>
                  <pic:spPr bwMode="auto">
                    <a:xfrm>
                      <a:off x="0" y="0"/>
                      <a:ext cx="5984307" cy="3226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FD1363" w14:textId="43EAB561" w:rsidR="00E94F2E" w:rsidRDefault="00E94F2E" w:rsidP="00E94F2E">
      <w:pPr>
        <w:pStyle w:val="aff"/>
      </w:pPr>
      <w:r>
        <w:t>Рисунок</w:t>
      </w:r>
      <w:r w:rsidRPr="008F368C">
        <w:t xml:space="preserve"> </w:t>
      </w:r>
      <w:r w:rsidR="00551278">
        <w:t>11</w:t>
      </w:r>
      <w:r>
        <w:t xml:space="preserve"> – Синтаксис и пунктуация</w:t>
      </w:r>
      <w:r w:rsidRPr="009D7634">
        <w:t xml:space="preserve">. </w:t>
      </w:r>
      <w:r>
        <w:t>Вид профиля пользователя</w:t>
      </w:r>
    </w:p>
    <w:p w14:paraId="37915562" w14:textId="342603D0" w:rsidR="00264DF1" w:rsidRDefault="000E0CBC" w:rsidP="00664B33">
      <w:pPr>
        <w:pStyle w:val="a4"/>
      </w:pPr>
      <w:r>
        <w:lastRenderedPageBreak/>
        <w:t xml:space="preserve">Также в профиле пользователь может посмотреть </w:t>
      </w:r>
      <w:r w:rsidR="00001769">
        <w:t>таблицу лидеров</w:t>
      </w:r>
      <w:r>
        <w:t xml:space="preserve">, нажав кнопку с соответствующим текстом. Отображение </w:t>
      </w:r>
      <w:r w:rsidR="00001769">
        <w:t>таблиц</w:t>
      </w:r>
      <w:r w:rsidR="0073785B">
        <w:t>ы</w:t>
      </w:r>
      <w:r w:rsidR="00001769">
        <w:t xml:space="preserve"> лидеров</w:t>
      </w:r>
      <w:r>
        <w:t xml:space="preserve"> представлено рисунком </w:t>
      </w:r>
      <w:r w:rsidR="007E10C8">
        <w:t>12</w:t>
      </w:r>
      <w:r w:rsidRPr="00001769">
        <w:t>.</w:t>
      </w:r>
    </w:p>
    <w:p w14:paraId="43618E68" w14:textId="0F401F1B" w:rsidR="002C078C" w:rsidRPr="000E528B" w:rsidRDefault="00C22D75" w:rsidP="002C078C">
      <w:pPr>
        <w:pStyle w:val="afe"/>
        <w:rPr>
          <w:lang w:val="en-US"/>
        </w:rPr>
      </w:pPr>
      <w:r w:rsidRPr="00C22D75">
        <w:rPr>
          <w:lang w:val="en-US"/>
        </w:rPr>
        <w:drawing>
          <wp:inline distT="0" distB="0" distL="0" distR="0" wp14:anchorId="29F5FA1E" wp14:editId="42134C08">
            <wp:extent cx="5201536" cy="246675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1440" cy="248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DB29" w14:textId="1C7E0FC5" w:rsidR="00A37BF7" w:rsidRDefault="002C078C" w:rsidP="002C078C">
      <w:pPr>
        <w:pStyle w:val="aff"/>
      </w:pPr>
      <w:r>
        <w:t>Рисунок</w:t>
      </w:r>
      <w:r w:rsidRPr="008F368C">
        <w:t xml:space="preserve"> </w:t>
      </w:r>
      <w:r w:rsidR="007E10C8">
        <w:t>12</w:t>
      </w:r>
      <w:r>
        <w:t xml:space="preserve"> – Синтаксис и пунктуация</w:t>
      </w:r>
      <w:r w:rsidRPr="009D7634">
        <w:t xml:space="preserve">. </w:t>
      </w:r>
      <w:r>
        <w:t xml:space="preserve">Вид </w:t>
      </w:r>
      <w:r w:rsidR="00001769">
        <w:t>таблицы лидеров</w:t>
      </w:r>
    </w:p>
    <w:p w14:paraId="40249162" w14:textId="5406AA98" w:rsidR="00C22D75" w:rsidRDefault="00A37BF7" w:rsidP="00C22D75">
      <w:pPr>
        <w:pStyle w:val="a4"/>
      </w:pPr>
      <w:r>
        <w:t>Пользователю с ролью «Администратор» доступны</w:t>
      </w:r>
      <w:r w:rsidR="008A1245">
        <w:t xml:space="preserve"> скрытые</w:t>
      </w:r>
      <w:r>
        <w:t xml:space="preserve"> кнопки для просмотра пользователей и материалов и кнопка для отслеживания успеваемости студентов, которая </w:t>
      </w:r>
      <w:r w:rsidR="00073CD3">
        <w:t xml:space="preserve">ещё </w:t>
      </w:r>
      <w:r>
        <w:t>видна</w:t>
      </w:r>
      <w:r w:rsidR="00073CD3">
        <w:t xml:space="preserve"> </w:t>
      </w:r>
      <w:r>
        <w:t>пользователю с ролью «Преподаватель»</w:t>
      </w:r>
      <w:r w:rsidRPr="00A37BF7">
        <w:t>.</w:t>
      </w:r>
      <w:r w:rsidR="0048087C">
        <w:t xml:space="preserve"> </w:t>
      </w:r>
      <w:r w:rsidR="003E25EA">
        <w:t xml:space="preserve"> Отображение</w:t>
      </w:r>
      <w:r w:rsidR="00E3702F">
        <w:t xml:space="preserve"> скрытых кнопок представлено рисунком 13.</w:t>
      </w:r>
    </w:p>
    <w:p w14:paraId="08C32062" w14:textId="74922568" w:rsidR="004E6FB0" w:rsidRDefault="00BA3EE0" w:rsidP="004E6FB0">
      <w:pPr>
        <w:pStyle w:val="afe"/>
      </w:pPr>
      <w:r w:rsidRPr="00BA3EE0">
        <w:drawing>
          <wp:inline distT="0" distB="0" distL="0" distR="0" wp14:anchorId="25B1FEBE" wp14:editId="78EBE038">
            <wp:extent cx="3125972" cy="1960355"/>
            <wp:effectExtent l="0" t="0" r="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31463" cy="196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9D6B" w14:textId="233D8463" w:rsidR="00D916F5" w:rsidRPr="00D916F5" w:rsidRDefault="004E6FB0" w:rsidP="002C078C">
      <w:pPr>
        <w:pStyle w:val="aff"/>
      </w:pPr>
      <w:r>
        <w:t>Рисунок</w:t>
      </w:r>
      <w:r w:rsidRPr="008F368C">
        <w:t xml:space="preserve"> </w:t>
      </w:r>
      <w:r w:rsidRPr="001417E3">
        <w:t>1</w:t>
      </w:r>
      <w:r w:rsidR="00F952BC">
        <w:t>3</w:t>
      </w:r>
      <w:r>
        <w:t xml:space="preserve"> – Синтаксис и пунктуация</w:t>
      </w:r>
      <w:r w:rsidRPr="009D7634">
        <w:t xml:space="preserve">. </w:t>
      </w:r>
      <w:r>
        <w:t xml:space="preserve">Вид </w:t>
      </w:r>
      <w:r w:rsidR="00F952BC">
        <w:t>скрытых кнопок</w:t>
      </w:r>
      <w:r w:rsidR="00D916F5">
        <w:br w:type="page"/>
      </w:r>
    </w:p>
    <w:p w14:paraId="48BD00E1" w14:textId="77777777" w:rsidR="004628FE" w:rsidRPr="002241A0" w:rsidRDefault="004628FE" w:rsidP="004628FE">
      <w:pPr>
        <w:pStyle w:val="a8"/>
      </w:pPr>
      <w:r>
        <w:lastRenderedPageBreak/>
        <w:t>зАКЛЮЧЕНИЕ</w:t>
      </w:r>
    </w:p>
    <w:p w14:paraId="55FE1941" w14:textId="13123487" w:rsidR="00D63FA8" w:rsidRDefault="00D63FA8" w:rsidP="00D63FA8">
      <w:pPr>
        <w:pStyle w:val="a4"/>
      </w:pPr>
      <w:r>
        <w:t>Целью курсового проектирования являлась разработка оконного приложения для изучения разделов «Синтаксис» и «Пунктуация».</w:t>
      </w:r>
    </w:p>
    <w:p w14:paraId="229D5FE5" w14:textId="3C75DEE2" w:rsidR="00D63FA8" w:rsidRDefault="00D63FA8" w:rsidP="00D63FA8">
      <w:pPr>
        <w:pStyle w:val="a4"/>
      </w:pPr>
      <w:r>
        <w:t>В ходе курсового проектирования решены ключевые задачи, направленные на создание функционального и удобного в использовании приложения. Разработанное программное обеспечение соответствует современным требованиям образовательного процесса и предоставляет необходимые функции для эффективного изучения учебного материала и проверки усвоенных знаний.</w:t>
      </w:r>
    </w:p>
    <w:p w14:paraId="10F454A7" w14:textId="4A1F7627" w:rsidR="00D63FA8" w:rsidRDefault="00D63FA8" w:rsidP="00D63FA8">
      <w:pPr>
        <w:pStyle w:val="a4"/>
      </w:pPr>
      <w:r w:rsidRPr="00D63FA8">
        <w:t>Цель курсового проектирования достигнута, в процессе её достижения решены следующие задачи:</w:t>
      </w:r>
    </w:p>
    <w:p w14:paraId="52288591" w14:textId="6EE585F9" w:rsidR="0062574B" w:rsidRDefault="0062574B" w:rsidP="00A61CC1">
      <w:pPr>
        <w:pStyle w:val="a2"/>
      </w:pPr>
      <w:r>
        <w:t>проанализирована предметная область;</w:t>
      </w:r>
    </w:p>
    <w:p w14:paraId="3E791855" w14:textId="1044B02F" w:rsidR="0062574B" w:rsidRDefault="0062574B" w:rsidP="0011514B">
      <w:pPr>
        <w:pStyle w:val="a2"/>
      </w:pPr>
      <w:r>
        <w:t xml:space="preserve">определены </w:t>
      </w:r>
      <w:r w:rsidR="00747FA9">
        <w:t xml:space="preserve">функциональные </w:t>
      </w:r>
      <w:r>
        <w:t>требования к разрабатываемому программному средству;</w:t>
      </w:r>
    </w:p>
    <w:p w14:paraId="1DABA1B0" w14:textId="41C6F264" w:rsidR="0062574B" w:rsidRDefault="0062574B" w:rsidP="007D6FB6">
      <w:pPr>
        <w:pStyle w:val="a2"/>
      </w:pPr>
      <w:r>
        <w:t xml:space="preserve">спроектирована структура </w:t>
      </w:r>
      <w:r w:rsidR="000B5113">
        <w:t>БД</w:t>
      </w:r>
      <w:r w:rsidR="00552053">
        <w:t xml:space="preserve"> для предметной области</w:t>
      </w:r>
      <w:r>
        <w:t>;</w:t>
      </w:r>
    </w:p>
    <w:p w14:paraId="67D5AC1F" w14:textId="114F7A90" w:rsidR="0062574B" w:rsidRDefault="0062574B" w:rsidP="005228B9">
      <w:pPr>
        <w:pStyle w:val="a2"/>
      </w:pPr>
      <w:r>
        <w:t xml:space="preserve">разработана </w:t>
      </w:r>
      <w:r w:rsidR="000B5113">
        <w:t xml:space="preserve">БД </w:t>
      </w:r>
      <w:r>
        <w:t>для хранения информации о пользователях, тестах, результатах тестов и лекционных материалах;</w:t>
      </w:r>
    </w:p>
    <w:p w14:paraId="29D12363" w14:textId="257EAF7F" w:rsidR="0062574B" w:rsidRDefault="0062574B" w:rsidP="00C11A8B">
      <w:pPr>
        <w:pStyle w:val="a2"/>
      </w:pPr>
      <w:r>
        <w:t>разработан</w:t>
      </w:r>
      <w:r w:rsidR="00397132">
        <w:t>о десктопное приложение с</w:t>
      </w:r>
      <w:r>
        <w:t xml:space="preserve"> интуитивно понятны</w:t>
      </w:r>
      <w:r w:rsidR="00397132">
        <w:t>м</w:t>
      </w:r>
      <w:r>
        <w:t xml:space="preserve"> пользовательски</w:t>
      </w:r>
      <w:r w:rsidR="00397132">
        <w:t>м</w:t>
      </w:r>
      <w:r>
        <w:t xml:space="preserve"> интерфейс</w:t>
      </w:r>
      <w:r w:rsidR="00397132">
        <w:t>ом</w:t>
      </w:r>
      <w:r>
        <w:t>;</w:t>
      </w:r>
    </w:p>
    <w:p w14:paraId="66B61BBC" w14:textId="7076CF95" w:rsidR="0062574B" w:rsidRDefault="0062574B" w:rsidP="00597DDA">
      <w:pPr>
        <w:pStyle w:val="a2"/>
      </w:pPr>
      <w:r>
        <w:t>реализовано разграничение прав доступа пользователей;</w:t>
      </w:r>
    </w:p>
    <w:p w14:paraId="4866CF9E" w14:textId="45C18554" w:rsidR="00321690" w:rsidRDefault="0062574B" w:rsidP="005F141A">
      <w:pPr>
        <w:pStyle w:val="a2"/>
      </w:pPr>
      <w:r>
        <w:t>проведен</w:t>
      </w:r>
      <w:r w:rsidR="004F7D84">
        <w:t>о</w:t>
      </w:r>
      <w:r>
        <w:t xml:space="preserve"> тестирование разработанного программного продукта</w:t>
      </w:r>
      <w:r w:rsidR="00C444A2" w:rsidRPr="00C444A2">
        <w:t>;</w:t>
      </w:r>
    </w:p>
    <w:p w14:paraId="12353C22" w14:textId="7D379E9A" w:rsidR="00C444A2" w:rsidRDefault="00C444A2" w:rsidP="005F141A">
      <w:pPr>
        <w:pStyle w:val="a2"/>
      </w:pPr>
      <w:r>
        <w:t>разработана эксплуатационная документация.</w:t>
      </w:r>
    </w:p>
    <w:p w14:paraId="7DD7C177" w14:textId="5DFF30B9" w:rsidR="00E60426" w:rsidRDefault="00E60426" w:rsidP="00F372AC">
      <w:pPr>
        <w:pStyle w:val="a4"/>
      </w:pPr>
      <w:r>
        <w:t>Разработанное оконное приложение обеспечивает удобное закрепление и систематизацию учебного материала, способствует быстрому усвоению знаний студентами и предоставляет преподавателям современные инструменты контроля успеваемости.</w:t>
      </w:r>
    </w:p>
    <w:p w14:paraId="204B18A4" w14:textId="7BFD184D" w:rsidR="00E60426" w:rsidRPr="006628A9" w:rsidRDefault="002847D1" w:rsidP="00E60426">
      <w:pPr>
        <w:pStyle w:val="a4"/>
      </w:pPr>
      <w:r w:rsidRPr="002847D1">
        <w:t>Полученные в ходе работы знания и опыт имеют большую практическую ценность и могут быть применены в дальнейшей профессиональной деятельности.</w:t>
      </w:r>
    </w:p>
    <w:p w14:paraId="079747DC" w14:textId="422E1FBF" w:rsidR="004628FE" w:rsidRDefault="004628FE" w:rsidP="004628FE">
      <w:pPr>
        <w:pStyle w:val="a8"/>
      </w:pPr>
      <w:r>
        <w:lastRenderedPageBreak/>
        <w:t>список использованных источников</w:t>
      </w:r>
    </w:p>
    <w:p w14:paraId="37F707BD" w14:textId="77777777" w:rsidR="005340D7" w:rsidRPr="00024892" w:rsidRDefault="005340D7" w:rsidP="00F20B34">
      <w:pPr>
        <w:numPr>
          <w:ilvl w:val="0"/>
          <w:numId w:val="18"/>
        </w:numPr>
        <w:tabs>
          <w:tab w:val="clear" w:pos="720"/>
          <w:tab w:val="left" w:pos="993"/>
        </w:tabs>
        <w:spacing w:line="360" w:lineRule="auto"/>
        <w:ind w:left="0" w:firstLine="709"/>
      </w:pPr>
      <w:r w:rsidRPr="00024892">
        <w:t xml:space="preserve">Бек, К. Экстремальное программирование: разработка через тестирование. – Санкт-Петербург : Питер, 2021. – 224 с. – URL: </w:t>
      </w:r>
      <w:hyperlink r:id="rId22" w:history="1">
        <w:r w:rsidRPr="00024892">
          <w:rPr>
            <w:rStyle w:val="af8"/>
          </w:rPr>
          <w:t>https://</w:t>
        </w:r>
      </w:hyperlink>
      <w:hyperlink r:id="rId23" w:history="1">
        <w:r w:rsidRPr="00024892">
          <w:rPr>
            <w:rStyle w:val="af8"/>
          </w:rPr>
          <w:t>ibooks.ru/bookshelf/376974/reading</w:t>
        </w:r>
      </w:hyperlink>
      <w:r>
        <w:t xml:space="preserve"> (дата обращения: </w:t>
      </w:r>
      <w:r w:rsidRPr="00242426">
        <w:t>21</w:t>
      </w:r>
      <w:r w:rsidRPr="00024892">
        <w:t xml:space="preserve">.11.2025). – Режим доступа: для </w:t>
      </w:r>
      <w:proofErr w:type="spellStart"/>
      <w:r w:rsidRPr="00024892">
        <w:t>зарегистрир</w:t>
      </w:r>
      <w:proofErr w:type="spellEnd"/>
      <w:r w:rsidRPr="00024892">
        <w:t>. пользователей. – Текст: электронный.</w:t>
      </w:r>
    </w:p>
    <w:p w14:paraId="1AF0B122" w14:textId="77777777" w:rsidR="005340D7" w:rsidRPr="00024892" w:rsidRDefault="005340D7" w:rsidP="00F20B34">
      <w:pPr>
        <w:numPr>
          <w:ilvl w:val="0"/>
          <w:numId w:val="18"/>
        </w:numPr>
        <w:tabs>
          <w:tab w:val="clear" w:pos="720"/>
          <w:tab w:val="left" w:pos="993"/>
        </w:tabs>
        <w:spacing w:line="360" w:lineRule="auto"/>
        <w:ind w:left="0" w:firstLine="709"/>
      </w:pPr>
      <w:r w:rsidRPr="00024892">
        <w:t>Гагарина, Л. Г. Технология разработки программного обеспечения : учебное пособие / Л. Г. Гагарина, Е. В. Кокорева, Б. Д. Сидорова-</w:t>
      </w:r>
      <w:proofErr w:type="spellStart"/>
      <w:r w:rsidRPr="00024892">
        <w:t>Виснадул</w:t>
      </w:r>
      <w:proofErr w:type="spellEnd"/>
      <w:r w:rsidRPr="00024892">
        <w:t xml:space="preserve"> ; под ред. Л. Г. Гагариной. – Москва : ФОРУМ : ИНФРА-М, 2025. – 400 с. – URL: </w:t>
      </w:r>
      <w:hyperlink r:id="rId24" w:history="1">
        <w:r w:rsidRPr="00024892">
          <w:rPr>
            <w:rStyle w:val="af8"/>
            <w:lang w:val="en-US"/>
          </w:rPr>
          <w:t>https</w:t>
        </w:r>
        <w:r w:rsidRPr="00024892">
          <w:rPr>
            <w:rStyle w:val="af8"/>
          </w:rPr>
          <w:t>://</w:t>
        </w:r>
      </w:hyperlink>
      <w:hyperlink r:id="rId25" w:history="1">
        <w:proofErr w:type="spellStart"/>
        <w:r w:rsidRPr="00024892">
          <w:rPr>
            <w:rStyle w:val="af8"/>
            <w:lang w:val="en-US"/>
          </w:rPr>
          <w:t>znanium</w:t>
        </w:r>
        <w:proofErr w:type="spellEnd"/>
        <w:r w:rsidRPr="00024892">
          <w:rPr>
            <w:rStyle w:val="af8"/>
          </w:rPr>
          <w:t>.</w:t>
        </w:r>
        <w:proofErr w:type="spellStart"/>
        <w:r w:rsidRPr="00024892">
          <w:rPr>
            <w:rStyle w:val="af8"/>
            <w:lang w:val="en-US"/>
          </w:rPr>
          <w:t>ru</w:t>
        </w:r>
        <w:proofErr w:type="spellEnd"/>
        <w:r w:rsidRPr="00024892">
          <w:rPr>
            <w:rStyle w:val="af8"/>
          </w:rPr>
          <w:t>/</w:t>
        </w:r>
        <w:r w:rsidRPr="00024892">
          <w:rPr>
            <w:rStyle w:val="af8"/>
            <w:lang w:val="en-US"/>
          </w:rPr>
          <w:t>catalog</w:t>
        </w:r>
        <w:r w:rsidRPr="00024892">
          <w:rPr>
            <w:rStyle w:val="af8"/>
          </w:rPr>
          <w:t>/</w:t>
        </w:r>
        <w:r w:rsidRPr="00024892">
          <w:rPr>
            <w:rStyle w:val="af8"/>
            <w:lang w:val="en-US"/>
          </w:rPr>
          <w:t>product</w:t>
        </w:r>
        <w:r w:rsidRPr="00024892">
          <w:rPr>
            <w:rStyle w:val="af8"/>
          </w:rPr>
          <w:t>/2178802</w:t>
        </w:r>
      </w:hyperlink>
      <w:r w:rsidRPr="00024892">
        <w:t xml:space="preserve"> </w:t>
      </w:r>
      <w:r>
        <w:t xml:space="preserve">(дата обращения: </w:t>
      </w:r>
      <w:r w:rsidRPr="00272835">
        <w:t>02</w:t>
      </w:r>
      <w:r w:rsidRPr="00024892">
        <w:t>.11.2025). – Режим доступа: по подписке. – Текст : электронный.</w:t>
      </w:r>
    </w:p>
    <w:p w14:paraId="1EC8262B" w14:textId="65A41E25" w:rsidR="005340D7" w:rsidRPr="00024892" w:rsidRDefault="005340D7" w:rsidP="00F20B34">
      <w:pPr>
        <w:numPr>
          <w:ilvl w:val="0"/>
          <w:numId w:val="18"/>
        </w:numPr>
        <w:tabs>
          <w:tab w:val="clear" w:pos="720"/>
          <w:tab w:val="left" w:pos="993"/>
        </w:tabs>
        <w:spacing w:line="360" w:lineRule="auto"/>
        <w:ind w:left="0" w:firstLine="709"/>
      </w:pPr>
      <w:proofErr w:type="spellStart"/>
      <w:r w:rsidRPr="00024892">
        <w:t>Мартишин</w:t>
      </w:r>
      <w:proofErr w:type="spellEnd"/>
      <w:r w:rsidRPr="00024892">
        <w:t xml:space="preserve">, С. А. Базы данных. Практическое применение СУБД SQL и </w:t>
      </w:r>
      <w:proofErr w:type="spellStart"/>
      <w:r w:rsidRPr="00024892">
        <w:t>NoSQL</w:t>
      </w:r>
      <w:proofErr w:type="spellEnd"/>
      <w:r w:rsidRPr="00024892">
        <w:t xml:space="preserve">-типа для проектирования информационных систем : учебное пособие / С. А. </w:t>
      </w:r>
      <w:proofErr w:type="spellStart"/>
      <w:r w:rsidRPr="00024892">
        <w:t>Мартишин</w:t>
      </w:r>
      <w:proofErr w:type="spellEnd"/>
      <w:r w:rsidRPr="00024892">
        <w:t xml:space="preserve">, В. Л. Симонов, М. В. Храпченко. – Москва : ФОРУМ : ИНФРА-М, 2024. – 368 с. – URL: </w:t>
      </w:r>
      <w:hyperlink r:id="rId26" w:history="1">
        <w:r w:rsidRPr="00024892">
          <w:rPr>
            <w:rStyle w:val="af8"/>
          </w:rPr>
          <w:t>https://</w:t>
        </w:r>
      </w:hyperlink>
      <w:hyperlink r:id="rId27" w:history="1">
        <w:r w:rsidRPr="00024892">
          <w:rPr>
            <w:rStyle w:val="af8"/>
          </w:rPr>
          <w:t>znanium.ru/catalog/product/2096940</w:t>
        </w:r>
      </w:hyperlink>
      <w:r w:rsidRPr="00024892">
        <w:t xml:space="preserve"> (</w:t>
      </w:r>
      <w:r>
        <w:t>дата обращения: 28.10</w:t>
      </w:r>
      <w:r w:rsidRPr="00024892">
        <w:t>.2025). – Режим доступа: по подписке.</w:t>
      </w:r>
      <w:r w:rsidR="00B67F56" w:rsidRPr="00B67F56">
        <w:t xml:space="preserve"> </w:t>
      </w:r>
      <w:r w:rsidR="00B67F56" w:rsidRPr="00024892">
        <w:t>– Текст : электронный.</w:t>
      </w:r>
    </w:p>
    <w:p w14:paraId="7F6CF7AA" w14:textId="5166F405" w:rsidR="005340D7" w:rsidRPr="00024892" w:rsidRDefault="005340D7" w:rsidP="00F20B34">
      <w:pPr>
        <w:numPr>
          <w:ilvl w:val="0"/>
          <w:numId w:val="18"/>
        </w:numPr>
        <w:tabs>
          <w:tab w:val="clear" w:pos="720"/>
          <w:tab w:val="left" w:pos="993"/>
        </w:tabs>
        <w:spacing w:line="360" w:lineRule="auto"/>
        <w:ind w:left="0" w:firstLine="709"/>
      </w:pPr>
      <w:proofErr w:type="spellStart"/>
      <w:r w:rsidRPr="00024892">
        <w:t>Тидвелл</w:t>
      </w:r>
      <w:proofErr w:type="spellEnd"/>
      <w:r w:rsidRPr="00024892">
        <w:t>, Д. Разработка интерфейсов. Паттерны проектирования. 3-е изд. – Санкт-Петербург : Питер, 2022. – 560 с.</w:t>
      </w:r>
      <w:r w:rsidR="00884FC5">
        <w:t xml:space="preserve"> </w:t>
      </w:r>
      <w:r w:rsidRPr="00024892">
        <w:t xml:space="preserve">– URL: </w:t>
      </w:r>
      <w:hyperlink r:id="rId28" w:history="1">
        <w:r w:rsidRPr="00024892">
          <w:rPr>
            <w:rStyle w:val="af8"/>
          </w:rPr>
          <w:t>https://</w:t>
        </w:r>
      </w:hyperlink>
      <w:hyperlink r:id="rId29" w:history="1">
        <w:r w:rsidRPr="00024892">
          <w:rPr>
            <w:rStyle w:val="af8"/>
          </w:rPr>
          <w:t>ibooks.ru/bookshelf/386796/reading</w:t>
        </w:r>
      </w:hyperlink>
      <w:r>
        <w:t xml:space="preserve"> (дата обращения: 26.10</w:t>
      </w:r>
      <w:r w:rsidRPr="00024892">
        <w:t xml:space="preserve">.2025). – Режим доступа: для </w:t>
      </w:r>
      <w:proofErr w:type="spellStart"/>
      <w:r w:rsidRPr="00024892">
        <w:t>зарегистрир</w:t>
      </w:r>
      <w:proofErr w:type="spellEnd"/>
      <w:r w:rsidRPr="00024892">
        <w:t>. пользователей.</w:t>
      </w:r>
      <w:r w:rsidR="00884FC5" w:rsidRPr="00024892">
        <w:t xml:space="preserve"> – Текст : электронный.</w:t>
      </w:r>
    </w:p>
    <w:p w14:paraId="12662FDE" w14:textId="77777777" w:rsidR="005340D7" w:rsidRPr="00024892" w:rsidRDefault="005340D7" w:rsidP="00F20B34">
      <w:pPr>
        <w:numPr>
          <w:ilvl w:val="0"/>
          <w:numId w:val="18"/>
        </w:numPr>
        <w:tabs>
          <w:tab w:val="clear" w:pos="720"/>
          <w:tab w:val="left" w:pos="993"/>
        </w:tabs>
        <w:spacing w:line="360" w:lineRule="auto"/>
        <w:ind w:left="0" w:firstLine="709"/>
      </w:pPr>
      <w:r w:rsidRPr="00024892">
        <w:t xml:space="preserve">Федорова, Г. Н. Разработка, внедрение и адаптация программного обеспечения отраслевой направленности : учебное пособие. — Москва : КУРС : ИНФРА-М, 2024. — 336 с. – URL: </w:t>
      </w:r>
      <w:hyperlink r:id="rId30" w:history="1">
        <w:r w:rsidRPr="00024892">
          <w:rPr>
            <w:rStyle w:val="af8"/>
            <w:lang w:val="en-US"/>
          </w:rPr>
          <w:t>https</w:t>
        </w:r>
        <w:r w:rsidRPr="00024892">
          <w:rPr>
            <w:rStyle w:val="af8"/>
          </w:rPr>
          <w:t>://</w:t>
        </w:r>
      </w:hyperlink>
      <w:hyperlink r:id="rId31" w:history="1">
        <w:proofErr w:type="spellStart"/>
        <w:r w:rsidRPr="00024892">
          <w:rPr>
            <w:rStyle w:val="af8"/>
            <w:lang w:val="en-US"/>
          </w:rPr>
          <w:t>znanium</w:t>
        </w:r>
        <w:proofErr w:type="spellEnd"/>
        <w:r w:rsidRPr="00024892">
          <w:rPr>
            <w:rStyle w:val="af8"/>
          </w:rPr>
          <w:t>.</w:t>
        </w:r>
        <w:proofErr w:type="spellStart"/>
        <w:r w:rsidRPr="00024892">
          <w:rPr>
            <w:rStyle w:val="af8"/>
            <w:lang w:val="en-US"/>
          </w:rPr>
          <w:t>ru</w:t>
        </w:r>
        <w:proofErr w:type="spellEnd"/>
        <w:r w:rsidRPr="00024892">
          <w:rPr>
            <w:rStyle w:val="af8"/>
          </w:rPr>
          <w:t>/</w:t>
        </w:r>
        <w:r w:rsidRPr="00024892">
          <w:rPr>
            <w:rStyle w:val="af8"/>
            <w:lang w:val="en-US"/>
          </w:rPr>
          <w:t>catalog</w:t>
        </w:r>
        <w:r w:rsidRPr="00024892">
          <w:rPr>
            <w:rStyle w:val="af8"/>
          </w:rPr>
          <w:t>/</w:t>
        </w:r>
        <w:r w:rsidRPr="00024892">
          <w:rPr>
            <w:rStyle w:val="af8"/>
            <w:lang w:val="en-US"/>
          </w:rPr>
          <w:t>product</w:t>
        </w:r>
        <w:r w:rsidRPr="00024892">
          <w:rPr>
            <w:rStyle w:val="af8"/>
          </w:rPr>
          <w:t>/2083407</w:t>
        </w:r>
      </w:hyperlink>
      <w:r w:rsidRPr="00024892">
        <w:t xml:space="preserve"> </w:t>
      </w:r>
      <w:r>
        <w:t>(дата обращения: 01</w:t>
      </w:r>
      <w:r w:rsidRPr="00024892">
        <w:t>.11.2025). – Режим доступа: по подписке. – Текст : электронный.</w:t>
      </w:r>
    </w:p>
    <w:p w14:paraId="7E84BB40" w14:textId="77777777" w:rsidR="00F20B34" w:rsidRPr="00F20B34" w:rsidRDefault="00F20B34" w:rsidP="00F20B34">
      <w:pPr>
        <w:pStyle w:val="a4"/>
      </w:pPr>
    </w:p>
    <w:sectPr w:rsidR="00F20B34" w:rsidRPr="00F20B34" w:rsidSect="007B1296">
      <w:footerReference w:type="default" r:id="rId32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017AE9" w14:textId="77777777" w:rsidR="00E178B1" w:rsidRDefault="00E178B1" w:rsidP="007B1296">
      <w:r>
        <w:separator/>
      </w:r>
    </w:p>
  </w:endnote>
  <w:endnote w:type="continuationSeparator" w:id="0">
    <w:p w14:paraId="6F16F5D8" w14:textId="77777777" w:rsidR="00E178B1" w:rsidRDefault="00E178B1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3229897"/>
      <w:docPartObj>
        <w:docPartGallery w:val="Page Numbers (Bottom of Page)"/>
        <w:docPartUnique/>
      </w:docPartObj>
    </w:sdtPr>
    <w:sdtEndPr/>
    <w:sdtContent>
      <w:p w14:paraId="7FB764D4" w14:textId="2DEEB359" w:rsidR="007B1296" w:rsidRDefault="007B1296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3274F">
          <w:rPr>
            <w:noProof/>
          </w:rPr>
          <w:t>11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F9D91F" w14:textId="77777777" w:rsidR="00E178B1" w:rsidRDefault="00E178B1" w:rsidP="007B1296">
      <w:r>
        <w:separator/>
      </w:r>
    </w:p>
  </w:footnote>
  <w:footnote w:type="continuationSeparator" w:id="0">
    <w:p w14:paraId="6C9600F4" w14:textId="77777777" w:rsidR="00E178B1" w:rsidRDefault="00E178B1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66C6C"/>
    <w:multiLevelType w:val="multilevel"/>
    <w:tmpl w:val="582CE5B4"/>
    <w:lvl w:ilvl="0">
      <w:start w:val="1"/>
      <w:numFmt w:val="decimal"/>
      <w:pStyle w:val="a"/>
      <w:lvlText w:val="%1."/>
      <w:lvlJc w:val="left"/>
      <w:pPr>
        <w:tabs>
          <w:tab w:val="num" w:pos="709"/>
        </w:tabs>
        <w:ind w:left="0" w:firstLine="709"/>
      </w:pPr>
    </w:lvl>
    <w:lvl w:ilvl="1">
      <w:start w:val="1"/>
      <w:numFmt w:val="decimal"/>
      <w:lvlText w:val="%1.%2"/>
      <w:lvlJc w:val="left"/>
      <w:pPr>
        <w:ind w:left="1" w:firstLine="709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1C93B03"/>
    <w:multiLevelType w:val="multilevel"/>
    <w:tmpl w:val="CAAA6A08"/>
    <w:lvl w:ilvl="0">
      <w:start w:val="1"/>
      <w:numFmt w:val="bullet"/>
      <w:pStyle w:val="2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709"/>
      </w:pPr>
      <w:rPr>
        <w:rFonts w:ascii="Courier New" w:hAnsi="Courier New" w:cs="Times New Roman" w:hint="default"/>
      </w:rPr>
    </w:lvl>
    <w:lvl w:ilvl="2">
      <w:start w:val="1"/>
      <w:numFmt w:val="bullet"/>
      <w:lvlText w:val="o"/>
      <w:lvlJc w:val="left"/>
      <w:pPr>
        <w:ind w:left="1276" w:hanging="284"/>
      </w:pPr>
      <w:rPr>
        <w:rFonts w:ascii="Courier New" w:hAnsi="Courier New" w:cs="Times New Roman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1CC0EE2"/>
    <w:multiLevelType w:val="hybridMultilevel"/>
    <w:tmpl w:val="3EBE8D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28275C"/>
    <w:multiLevelType w:val="hybridMultilevel"/>
    <w:tmpl w:val="7E528298"/>
    <w:lvl w:ilvl="0" w:tplc="A914EC76">
      <w:start w:val="1"/>
      <w:numFmt w:val="decimal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B83A8B"/>
    <w:multiLevelType w:val="hybridMultilevel"/>
    <w:tmpl w:val="395ABD16"/>
    <w:lvl w:ilvl="0" w:tplc="7A3E03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ABE10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2AEB4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1BECD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EF49C7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7EC8B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602C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CCA8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AA8FF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1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3429F7"/>
    <w:multiLevelType w:val="hybridMultilevel"/>
    <w:tmpl w:val="6520F6EC"/>
    <w:lvl w:ilvl="0" w:tplc="678AABE4">
      <w:start w:val="1"/>
      <w:numFmt w:val="bullet"/>
      <w:pStyle w:val="a2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D09E2"/>
    <w:multiLevelType w:val="multilevel"/>
    <w:tmpl w:val="CD084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4D0160"/>
    <w:multiLevelType w:val="multilevel"/>
    <w:tmpl w:val="BF885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13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705F9C"/>
    <w:multiLevelType w:val="multilevel"/>
    <w:tmpl w:val="40AED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7"/>
  </w:num>
  <w:num w:numId="3">
    <w:abstractNumId w:val="6"/>
  </w:num>
  <w:num w:numId="4">
    <w:abstractNumId w:val="6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10"/>
  </w:num>
  <w:num w:numId="7">
    <w:abstractNumId w:val="11"/>
  </w:num>
  <w:num w:numId="8">
    <w:abstractNumId w:val="5"/>
  </w:num>
  <w:num w:numId="9">
    <w:abstractNumId w:val="3"/>
  </w:num>
  <w:num w:numId="10">
    <w:abstractNumId w:val="13"/>
  </w:num>
  <w:num w:numId="1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</w:num>
  <w:num w:numId="13">
    <w:abstractNumId w:val="8"/>
  </w:num>
  <w:num w:numId="14">
    <w:abstractNumId w:val="14"/>
  </w:num>
  <w:num w:numId="15">
    <w:abstractNumId w:val="9"/>
  </w:num>
  <w:num w:numId="16">
    <w:abstractNumId w:val="1"/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52E"/>
    <w:rsid w:val="00001769"/>
    <w:rsid w:val="00006875"/>
    <w:rsid w:val="00006D8A"/>
    <w:rsid w:val="00015B41"/>
    <w:rsid w:val="000224D4"/>
    <w:rsid w:val="00022EAD"/>
    <w:rsid w:val="00026AC3"/>
    <w:rsid w:val="00032DA7"/>
    <w:rsid w:val="00034004"/>
    <w:rsid w:val="00042D6E"/>
    <w:rsid w:val="00046A82"/>
    <w:rsid w:val="00053A65"/>
    <w:rsid w:val="0005474C"/>
    <w:rsid w:val="000547B5"/>
    <w:rsid w:val="000552D0"/>
    <w:rsid w:val="000565B1"/>
    <w:rsid w:val="00062163"/>
    <w:rsid w:val="00070444"/>
    <w:rsid w:val="00071534"/>
    <w:rsid w:val="00073CD3"/>
    <w:rsid w:val="0007597C"/>
    <w:rsid w:val="0008345D"/>
    <w:rsid w:val="00084431"/>
    <w:rsid w:val="00085433"/>
    <w:rsid w:val="00093091"/>
    <w:rsid w:val="00093B37"/>
    <w:rsid w:val="000945A1"/>
    <w:rsid w:val="000947FF"/>
    <w:rsid w:val="00096F73"/>
    <w:rsid w:val="0009730E"/>
    <w:rsid w:val="00097ED4"/>
    <w:rsid w:val="000A72F4"/>
    <w:rsid w:val="000A7B13"/>
    <w:rsid w:val="000B2040"/>
    <w:rsid w:val="000B5113"/>
    <w:rsid w:val="000B5B68"/>
    <w:rsid w:val="000B786E"/>
    <w:rsid w:val="000C03D0"/>
    <w:rsid w:val="000C181A"/>
    <w:rsid w:val="000C315D"/>
    <w:rsid w:val="000C7C01"/>
    <w:rsid w:val="000D237C"/>
    <w:rsid w:val="000D339B"/>
    <w:rsid w:val="000D5765"/>
    <w:rsid w:val="000E07F7"/>
    <w:rsid w:val="000E0A49"/>
    <w:rsid w:val="000E0CBC"/>
    <w:rsid w:val="000E4DD7"/>
    <w:rsid w:val="000E528B"/>
    <w:rsid w:val="000E67E3"/>
    <w:rsid w:val="000F01FD"/>
    <w:rsid w:val="000F2ED8"/>
    <w:rsid w:val="000F434E"/>
    <w:rsid w:val="000F4B02"/>
    <w:rsid w:val="000F65A4"/>
    <w:rsid w:val="000F7063"/>
    <w:rsid w:val="001062B8"/>
    <w:rsid w:val="00113FFC"/>
    <w:rsid w:val="00115683"/>
    <w:rsid w:val="00117AB2"/>
    <w:rsid w:val="00122DF6"/>
    <w:rsid w:val="00126FE5"/>
    <w:rsid w:val="0013274F"/>
    <w:rsid w:val="00135AB1"/>
    <w:rsid w:val="00135E20"/>
    <w:rsid w:val="001417E3"/>
    <w:rsid w:val="0014607B"/>
    <w:rsid w:val="00150BC9"/>
    <w:rsid w:val="00151D9A"/>
    <w:rsid w:val="00154AC6"/>
    <w:rsid w:val="00157D07"/>
    <w:rsid w:val="00161D90"/>
    <w:rsid w:val="0016280D"/>
    <w:rsid w:val="00162D53"/>
    <w:rsid w:val="00165D7E"/>
    <w:rsid w:val="00172C95"/>
    <w:rsid w:val="0017381F"/>
    <w:rsid w:val="00175192"/>
    <w:rsid w:val="00175456"/>
    <w:rsid w:val="00175C62"/>
    <w:rsid w:val="00176F8C"/>
    <w:rsid w:val="00177A78"/>
    <w:rsid w:val="0018210A"/>
    <w:rsid w:val="00184806"/>
    <w:rsid w:val="001908EB"/>
    <w:rsid w:val="00197EED"/>
    <w:rsid w:val="001A0004"/>
    <w:rsid w:val="001B17C1"/>
    <w:rsid w:val="001B2B1D"/>
    <w:rsid w:val="001B5082"/>
    <w:rsid w:val="001B5A61"/>
    <w:rsid w:val="001B6B0A"/>
    <w:rsid w:val="001C6F05"/>
    <w:rsid w:val="001C77A4"/>
    <w:rsid w:val="001D7802"/>
    <w:rsid w:val="001E1109"/>
    <w:rsid w:val="001E6ED1"/>
    <w:rsid w:val="001F22E6"/>
    <w:rsid w:val="001F2A5B"/>
    <w:rsid w:val="001F3B9A"/>
    <w:rsid w:val="002009DD"/>
    <w:rsid w:val="002037EC"/>
    <w:rsid w:val="00215098"/>
    <w:rsid w:val="00220B5E"/>
    <w:rsid w:val="0022213E"/>
    <w:rsid w:val="0022470A"/>
    <w:rsid w:val="00225D0D"/>
    <w:rsid w:val="00230654"/>
    <w:rsid w:val="00234EB9"/>
    <w:rsid w:val="00235D55"/>
    <w:rsid w:val="0024041A"/>
    <w:rsid w:val="0024228D"/>
    <w:rsid w:val="00242393"/>
    <w:rsid w:val="00242426"/>
    <w:rsid w:val="00244503"/>
    <w:rsid w:val="00244D4D"/>
    <w:rsid w:val="00252E98"/>
    <w:rsid w:val="00253462"/>
    <w:rsid w:val="002573BD"/>
    <w:rsid w:val="00264DF1"/>
    <w:rsid w:val="00267E9D"/>
    <w:rsid w:val="00271A39"/>
    <w:rsid w:val="00272835"/>
    <w:rsid w:val="00272CEA"/>
    <w:rsid w:val="00273CA3"/>
    <w:rsid w:val="00281205"/>
    <w:rsid w:val="00281BE8"/>
    <w:rsid w:val="00283081"/>
    <w:rsid w:val="002847D1"/>
    <w:rsid w:val="0029075A"/>
    <w:rsid w:val="0029217B"/>
    <w:rsid w:val="002941C5"/>
    <w:rsid w:val="00295928"/>
    <w:rsid w:val="0029665F"/>
    <w:rsid w:val="002A6AD7"/>
    <w:rsid w:val="002B4909"/>
    <w:rsid w:val="002C078C"/>
    <w:rsid w:val="002C74A4"/>
    <w:rsid w:val="002D5F2F"/>
    <w:rsid w:val="002E0C4B"/>
    <w:rsid w:val="002E1075"/>
    <w:rsid w:val="002E72EE"/>
    <w:rsid w:val="002F1F23"/>
    <w:rsid w:val="002F5F6F"/>
    <w:rsid w:val="00300369"/>
    <w:rsid w:val="0030134C"/>
    <w:rsid w:val="003049E8"/>
    <w:rsid w:val="0030554F"/>
    <w:rsid w:val="00312E82"/>
    <w:rsid w:val="00313BD4"/>
    <w:rsid w:val="003140F3"/>
    <w:rsid w:val="003175E9"/>
    <w:rsid w:val="00317DAD"/>
    <w:rsid w:val="0032003E"/>
    <w:rsid w:val="00321690"/>
    <w:rsid w:val="003243FD"/>
    <w:rsid w:val="0033352E"/>
    <w:rsid w:val="00333DDD"/>
    <w:rsid w:val="0033418F"/>
    <w:rsid w:val="00350DEC"/>
    <w:rsid w:val="00360643"/>
    <w:rsid w:val="003616AA"/>
    <w:rsid w:val="00361863"/>
    <w:rsid w:val="00362590"/>
    <w:rsid w:val="00380B0F"/>
    <w:rsid w:val="00390F2E"/>
    <w:rsid w:val="00397132"/>
    <w:rsid w:val="003A179B"/>
    <w:rsid w:val="003A40F8"/>
    <w:rsid w:val="003A6CCC"/>
    <w:rsid w:val="003A6D6C"/>
    <w:rsid w:val="003A7803"/>
    <w:rsid w:val="003B331F"/>
    <w:rsid w:val="003C4063"/>
    <w:rsid w:val="003C4AAA"/>
    <w:rsid w:val="003C52FB"/>
    <w:rsid w:val="003C5AC1"/>
    <w:rsid w:val="003D1F42"/>
    <w:rsid w:val="003D343F"/>
    <w:rsid w:val="003D62E4"/>
    <w:rsid w:val="003D76CA"/>
    <w:rsid w:val="003E25EA"/>
    <w:rsid w:val="003E290B"/>
    <w:rsid w:val="003F0A28"/>
    <w:rsid w:val="003F1C71"/>
    <w:rsid w:val="003F2210"/>
    <w:rsid w:val="003F2638"/>
    <w:rsid w:val="003F696A"/>
    <w:rsid w:val="00424C26"/>
    <w:rsid w:val="00427D59"/>
    <w:rsid w:val="00446D2F"/>
    <w:rsid w:val="00453FF3"/>
    <w:rsid w:val="004628FE"/>
    <w:rsid w:val="00466340"/>
    <w:rsid w:val="0046723B"/>
    <w:rsid w:val="004677D2"/>
    <w:rsid w:val="00471CE3"/>
    <w:rsid w:val="00473C53"/>
    <w:rsid w:val="00474872"/>
    <w:rsid w:val="0048087C"/>
    <w:rsid w:val="00485388"/>
    <w:rsid w:val="00497434"/>
    <w:rsid w:val="004A3A62"/>
    <w:rsid w:val="004A53CE"/>
    <w:rsid w:val="004B55D1"/>
    <w:rsid w:val="004B763C"/>
    <w:rsid w:val="004C0BF6"/>
    <w:rsid w:val="004D1C92"/>
    <w:rsid w:val="004D1D4C"/>
    <w:rsid w:val="004D27C7"/>
    <w:rsid w:val="004D2CE9"/>
    <w:rsid w:val="004D50AC"/>
    <w:rsid w:val="004D6FEB"/>
    <w:rsid w:val="004E6FB0"/>
    <w:rsid w:val="004F04A1"/>
    <w:rsid w:val="004F3511"/>
    <w:rsid w:val="004F5A2A"/>
    <w:rsid w:val="004F7D84"/>
    <w:rsid w:val="005029AE"/>
    <w:rsid w:val="0050406D"/>
    <w:rsid w:val="00504287"/>
    <w:rsid w:val="005164D7"/>
    <w:rsid w:val="005205AC"/>
    <w:rsid w:val="00522795"/>
    <w:rsid w:val="00524BE9"/>
    <w:rsid w:val="00525930"/>
    <w:rsid w:val="00532686"/>
    <w:rsid w:val="00533D85"/>
    <w:rsid w:val="005340D7"/>
    <w:rsid w:val="00540F99"/>
    <w:rsid w:val="00544B3F"/>
    <w:rsid w:val="00547AB8"/>
    <w:rsid w:val="00551278"/>
    <w:rsid w:val="00552053"/>
    <w:rsid w:val="005520BA"/>
    <w:rsid w:val="00561125"/>
    <w:rsid w:val="00566339"/>
    <w:rsid w:val="00570356"/>
    <w:rsid w:val="005728C6"/>
    <w:rsid w:val="00583AC0"/>
    <w:rsid w:val="005842D8"/>
    <w:rsid w:val="005936E3"/>
    <w:rsid w:val="00596728"/>
    <w:rsid w:val="005976D6"/>
    <w:rsid w:val="005A1DCD"/>
    <w:rsid w:val="005A53A1"/>
    <w:rsid w:val="005A6340"/>
    <w:rsid w:val="005A7FE0"/>
    <w:rsid w:val="005B591B"/>
    <w:rsid w:val="005C00C6"/>
    <w:rsid w:val="005C06F3"/>
    <w:rsid w:val="005C565A"/>
    <w:rsid w:val="005C6335"/>
    <w:rsid w:val="005C7F74"/>
    <w:rsid w:val="005D0FDF"/>
    <w:rsid w:val="005D10F9"/>
    <w:rsid w:val="005D2DBC"/>
    <w:rsid w:val="005D748B"/>
    <w:rsid w:val="005E02C0"/>
    <w:rsid w:val="005E2789"/>
    <w:rsid w:val="005E69FD"/>
    <w:rsid w:val="005E6B9B"/>
    <w:rsid w:val="005F252D"/>
    <w:rsid w:val="00601634"/>
    <w:rsid w:val="00602CD3"/>
    <w:rsid w:val="00603A82"/>
    <w:rsid w:val="00603AF4"/>
    <w:rsid w:val="0060477D"/>
    <w:rsid w:val="00607086"/>
    <w:rsid w:val="00612B3C"/>
    <w:rsid w:val="00614F9F"/>
    <w:rsid w:val="00615D4B"/>
    <w:rsid w:val="00616404"/>
    <w:rsid w:val="0062216D"/>
    <w:rsid w:val="00623CB2"/>
    <w:rsid w:val="00624A80"/>
    <w:rsid w:val="0062574B"/>
    <w:rsid w:val="0062686E"/>
    <w:rsid w:val="00630F83"/>
    <w:rsid w:val="00655E7B"/>
    <w:rsid w:val="00660677"/>
    <w:rsid w:val="006628A9"/>
    <w:rsid w:val="006630CD"/>
    <w:rsid w:val="00664B33"/>
    <w:rsid w:val="00670A29"/>
    <w:rsid w:val="006777F6"/>
    <w:rsid w:val="00680E1F"/>
    <w:rsid w:val="00682EC2"/>
    <w:rsid w:val="00685504"/>
    <w:rsid w:val="006905E0"/>
    <w:rsid w:val="006947D9"/>
    <w:rsid w:val="00695494"/>
    <w:rsid w:val="006B2E38"/>
    <w:rsid w:val="006B45C1"/>
    <w:rsid w:val="006C2CC2"/>
    <w:rsid w:val="006C50B9"/>
    <w:rsid w:val="006C75CF"/>
    <w:rsid w:val="006D0C39"/>
    <w:rsid w:val="006D1AD5"/>
    <w:rsid w:val="006D1B75"/>
    <w:rsid w:val="006D2908"/>
    <w:rsid w:val="006E16A7"/>
    <w:rsid w:val="006E21B3"/>
    <w:rsid w:val="006E5E10"/>
    <w:rsid w:val="006F507E"/>
    <w:rsid w:val="006F5DED"/>
    <w:rsid w:val="006F6ADB"/>
    <w:rsid w:val="007001F1"/>
    <w:rsid w:val="00700C16"/>
    <w:rsid w:val="007012DE"/>
    <w:rsid w:val="00701393"/>
    <w:rsid w:val="007076B4"/>
    <w:rsid w:val="00711564"/>
    <w:rsid w:val="00715B4C"/>
    <w:rsid w:val="0071603E"/>
    <w:rsid w:val="0072648D"/>
    <w:rsid w:val="0072676E"/>
    <w:rsid w:val="00731DD9"/>
    <w:rsid w:val="00735DFD"/>
    <w:rsid w:val="0073785B"/>
    <w:rsid w:val="00740C3D"/>
    <w:rsid w:val="0074176F"/>
    <w:rsid w:val="00747FA9"/>
    <w:rsid w:val="007512DE"/>
    <w:rsid w:val="007517D8"/>
    <w:rsid w:val="0075527E"/>
    <w:rsid w:val="00755981"/>
    <w:rsid w:val="00766F62"/>
    <w:rsid w:val="007716FD"/>
    <w:rsid w:val="00775943"/>
    <w:rsid w:val="00785A60"/>
    <w:rsid w:val="00796A7B"/>
    <w:rsid w:val="007A4644"/>
    <w:rsid w:val="007A751B"/>
    <w:rsid w:val="007A7ACD"/>
    <w:rsid w:val="007B1296"/>
    <w:rsid w:val="007B150C"/>
    <w:rsid w:val="007B1EC8"/>
    <w:rsid w:val="007B43F3"/>
    <w:rsid w:val="007C3502"/>
    <w:rsid w:val="007C78F0"/>
    <w:rsid w:val="007D1F8E"/>
    <w:rsid w:val="007E10C8"/>
    <w:rsid w:val="007E5ABF"/>
    <w:rsid w:val="007E6739"/>
    <w:rsid w:val="00800364"/>
    <w:rsid w:val="00800572"/>
    <w:rsid w:val="00801144"/>
    <w:rsid w:val="00810637"/>
    <w:rsid w:val="00811F6C"/>
    <w:rsid w:val="008156AB"/>
    <w:rsid w:val="00817527"/>
    <w:rsid w:val="0082305B"/>
    <w:rsid w:val="00827534"/>
    <w:rsid w:val="0082785B"/>
    <w:rsid w:val="00827AB9"/>
    <w:rsid w:val="00831834"/>
    <w:rsid w:val="0083534A"/>
    <w:rsid w:val="0083644B"/>
    <w:rsid w:val="00845EAA"/>
    <w:rsid w:val="0084608B"/>
    <w:rsid w:val="008507FF"/>
    <w:rsid w:val="008532F7"/>
    <w:rsid w:val="00864F79"/>
    <w:rsid w:val="00871F21"/>
    <w:rsid w:val="00872117"/>
    <w:rsid w:val="00873E23"/>
    <w:rsid w:val="00880352"/>
    <w:rsid w:val="0088215A"/>
    <w:rsid w:val="0088373B"/>
    <w:rsid w:val="00884FC5"/>
    <w:rsid w:val="008900FC"/>
    <w:rsid w:val="00890EAE"/>
    <w:rsid w:val="00891AB4"/>
    <w:rsid w:val="00891E1F"/>
    <w:rsid w:val="008953C7"/>
    <w:rsid w:val="008976F7"/>
    <w:rsid w:val="00897D88"/>
    <w:rsid w:val="008A1245"/>
    <w:rsid w:val="008A3D99"/>
    <w:rsid w:val="008A4BCB"/>
    <w:rsid w:val="008A7779"/>
    <w:rsid w:val="008B1EEE"/>
    <w:rsid w:val="008B568E"/>
    <w:rsid w:val="008C6246"/>
    <w:rsid w:val="008C649E"/>
    <w:rsid w:val="008D1037"/>
    <w:rsid w:val="008D41C2"/>
    <w:rsid w:val="008E353A"/>
    <w:rsid w:val="008E7B90"/>
    <w:rsid w:val="00903560"/>
    <w:rsid w:val="00903743"/>
    <w:rsid w:val="0090607E"/>
    <w:rsid w:val="00907A2C"/>
    <w:rsid w:val="0091237E"/>
    <w:rsid w:val="00913290"/>
    <w:rsid w:val="00913675"/>
    <w:rsid w:val="00914376"/>
    <w:rsid w:val="009171D5"/>
    <w:rsid w:val="009236C5"/>
    <w:rsid w:val="009240BA"/>
    <w:rsid w:val="0092658E"/>
    <w:rsid w:val="00927D29"/>
    <w:rsid w:val="009422C4"/>
    <w:rsid w:val="009500FD"/>
    <w:rsid w:val="009532B6"/>
    <w:rsid w:val="0096675D"/>
    <w:rsid w:val="00973A14"/>
    <w:rsid w:val="00985629"/>
    <w:rsid w:val="0098637A"/>
    <w:rsid w:val="009945B8"/>
    <w:rsid w:val="009978CA"/>
    <w:rsid w:val="009A5998"/>
    <w:rsid w:val="009A6FAF"/>
    <w:rsid w:val="009B6805"/>
    <w:rsid w:val="009B7294"/>
    <w:rsid w:val="009C501F"/>
    <w:rsid w:val="009C61C2"/>
    <w:rsid w:val="009D172F"/>
    <w:rsid w:val="009D5823"/>
    <w:rsid w:val="009D7634"/>
    <w:rsid w:val="009D7A25"/>
    <w:rsid w:val="009E30C7"/>
    <w:rsid w:val="009E5F69"/>
    <w:rsid w:val="009F0B94"/>
    <w:rsid w:val="009F0C1E"/>
    <w:rsid w:val="009F4902"/>
    <w:rsid w:val="009F67E2"/>
    <w:rsid w:val="00A04B4A"/>
    <w:rsid w:val="00A140F1"/>
    <w:rsid w:val="00A142B3"/>
    <w:rsid w:val="00A15409"/>
    <w:rsid w:val="00A23795"/>
    <w:rsid w:val="00A25A68"/>
    <w:rsid w:val="00A3641E"/>
    <w:rsid w:val="00A37BF7"/>
    <w:rsid w:val="00A4479B"/>
    <w:rsid w:val="00A44BC7"/>
    <w:rsid w:val="00A55013"/>
    <w:rsid w:val="00A57474"/>
    <w:rsid w:val="00A6145B"/>
    <w:rsid w:val="00A61F78"/>
    <w:rsid w:val="00A65303"/>
    <w:rsid w:val="00A6599F"/>
    <w:rsid w:val="00A73A60"/>
    <w:rsid w:val="00A74CAB"/>
    <w:rsid w:val="00A7674E"/>
    <w:rsid w:val="00A81037"/>
    <w:rsid w:val="00A84776"/>
    <w:rsid w:val="00A953CE"/>
    <w:rsid w:val="00A9702A"/>
    <w:rsid w:val="00AA49D1"/>
    <w:rsid w:val="00AA76E5"/>
    <w:rsid w:val="00AB2AD4"/>
    <w:rsid w:val="00AB5072"/>
    <w:rsid w:val="00AB6543"/>
    <w:rsid w:val="00AC07C5"/>
    <w:rsid w:val="00AC438A"/>
    <w:rsid w:val="00AD1AF0"/>
    <w:rsid w:val="00AD1EA3"/>
    <w:rsid w:val="00AD6EF1"/>
    <w:rsid w:val="00AE1DAF"/>
    <w:rsid w:val="00AE3A46"/>
    <w:rsid w:val="00AF3B37"/>
    <w:rsid w:val="00AF6C63"/>
    <w:rsid w:val="00B01A88"/>
    <w:rsid w:val="00B05A2F"/>
    <w:rsid w:val="00B07F28"/>
    <w:rsid w:val="00B1423E"/>
    <w:rsid w:val="00B15B4D"/>
    <w:rsid w:val="00B1615B"/>
    <w:rsid w:val="00B17061"/>
    <w:rsid w:val="00B203C9"/>
    <w:rsid w:val="00B25328"/>
    <w:rsid w:val="00B30EEE"/>
    <w:rsid w:val="00B311B1"/>
    <w:rsid w:val="00B326E5"/>
    <w:rsid w:val="00B37EAB"/>
    <w:rsid w:val="00B44A6D"/>
    <w:rsid w:val="00B64EC5"/>
    <w:rsid w:val="00B67F56"/>
    <w:rsid w:val="00B733CD"/>
    <w:rsid w:val="00B73778"/>
    <w:rsid w:val="00B75863"/>
    <w:rsid w:val="00B76400"/>
    <w:rsid w:val="00B87F87"/>
    <w:rsid w:val="00B90411"/>
    <w:rsid w:val="00B928DA"/>
    <w:rsid w:val="00BA39A1"/>
    <w:rsid w:val="00BA3EE0"/>
    <w:rsid w:val="00BA5D5B"/>
    <w:rsid w:val="00BB0CB1"/>
    <w:rsid w:val="00BB22C1"/>
    <w:rsid w:val="00BB65AA"/>
    <w:rsid w:val="00BC07E4"/>
    <w:rsid w:val="00BC1F8C"/>
    <w:rsid w:val="00BC3417"/>
    <w:rsid w:val="00BC4576"/>
    <w:rsid w:val="00BC78CA"/>
    <w:rsid w:val="00BD656A"/>
    <w:rsid w:val="00BE2E89"/>
    <w:rsid w:val="00BE42CB"/>
    <w:rsid w:val="00BE5EEB"/>
    <w:rsid w:val="00BE6136"/>
    <w:rsid w:val="00BE75E6"/>
    <w:rsid w:val="00BF4458"/>
    <w:rsid w:val="00BF5895"/>
    <w:rsid w:val="00C02CA6"/>
    <w:rsid w:val="00C16A74"/>
    <w:rsid w:val="00C22D75"/>
    <w:rsid w:val="00C30BD9"/>
    <w:rsid w:val="00C36883"/>
    <w:rsid w:val="00C40B76"/>
    <w:rsid w:val="00C444A2"/>
    <w:rsid w:val="00C52601"/>
    <w:rsid w:val="00C5394E"/>
    <w:rsid w:val="00C568A0"/>
    <w:rsid w:val="00C57174"/>
    <w:rsid w:val="00C60D6C"/>
    <w:rsid w:val="00C706EA"/>
    <w:rsid w:val="00C71557"/>
    <w:rsid w:val="00C74FFC"/>
    <w:rsid w:val="00C80B85"/>
    <w:rsid w:val="00C8110F"/>
    <w:rsid w:val="00C81B17"/>
    <w:rsid w:val="00C856F1"/>
    <w:rsid w:val="00C871DC"/>
    <w:rsid w:val="00C934F9"/>
    <w:rsid w:val="00C94DD6"/>
    <w:rsid w:val="00C95F98"/>
    <w:rsid w:val="00CA4ED9"/>
    <w:rsid w:val="00CA55AD"/>
    <w:rsid w:val="00CB5B97"/>
    <w:rsid w:val="00CB5F04"/>
    <w:rsid w:val="00CB7498"/>
    <w:rsid w:val="00CB7982"/>
    <w:rsid w:val="00CC3301"/>
    <w:rsid w:val="00CE2AA8"/>
    <w:rsid w:val="00CE3B5E"/>
    <w:rsid w:val="00CE58C3"/>
    <w:rsid w:val="00CF4A2C"/>
    <w:rsid w:val="00CF5479"/>
    <w:rsid w:val="00D06751"/>
    <w:rsid w:val="00D10172"/>
    <w:rsid w:val="00D160AE"/>
    <w:rsid w:val="00D27545"/>
    <w:rsid w:val="00D31911"/>
    <w:rsid w:val="00D31FCC"/>
    <w:rsid w:val="00D33E37"/>
    <w:rsid w:val="00D343C0"/>
    <w:rsid w:val="00D51EAF"/>
    <w:rsid w:val="00D55327"/>
    <w:rsid w:val="00D556E7"/>
    <w:rsid w:val="00D56F33"/>
    <w:rsid w:val="00D575B3"/>
    <w:rsid w:val="00D6224D"/>
    <w:rsid w:val="00D62EDC"/>
    <w:rsid w:val="00D63FA8"/>
    <w:rsid w:val="00D72D0E"/>
    <w:rsid w:val="00D778C3"/>
    <w:rsid w:val="00D91284"/>
    <w:rsid w:val="00D916F5"/>
    <w:rsid w:val="00D96D59"/>
    <w:rsid w:val="00DA135A"/>
    <w:rsid w:val="00DB148D"/>
    <w:rsid w:val="00DB2D18"/>
    <w:rsid w:val="00DB50F2"/>
    <w:rsid w:val="00DB694B"/>
    <w:rsid w:val="00DD2D10"/>
    <w:rsid w:val="00DD2E9E"/>
    <w:rsid w:val="00DD4468"/>
    <w:rsid w:val="00DD5BA8"/>
    <w:rsid w:val="00DE00C2"/>
    <w:rsid w:val="00DE1E7B"/>
    <w:rsid w:val="00DE2E47"/>
    <w:rsid w:val="00DE317D"/>
    <w:rsid w:val="00DF2448"/>
    <w:rsid w:val="00DF4CAE"/>
    <w:rsid w:val="00DF7CC5"/>
    <w:rsid w:val="00E05687"/>
    <w:rsid w:val="00E056E5"/>
    <w:rsid w:val="00E0794B"/>
    <w:rsid w:val="00E1239D"/>
    <w:rsid w:val="00E13FE6"/>
    <w:rsid w:val="00E1729F"/>
    <w:rsid w:val="00E178B1"/>
    <w:rsid w:val="00E22430"/>
    <w:rsid w:val="00E3702F"/>
    <w:rsid w:val="00E416DC"/>
    <w:rsid w:val="00E46B85"/>
    <w:rsid w:val="00E50267"/>
    <w:rsid w:val="00E51170"/>
    <w:rsid w:val="00E573C1"/>
    <w:rsid w:val="00E57CB2"/>
    <w:rsid w:val="00E60426"/>
    <w:rsid w:val="00E612AB"/>
    <w:rsid w:val="00E707CD"/>
    <w:rsid w:val="00E71680"/>
    <w:rsid w:val="00E757D3"/>
    <w:rsid w:val="00E800D7"/>
    <w:rsid w:val="00E8291D"/>
    <w:rsid w:val="00E83E18"/>
    <w:rsid w:val="00E86806"/>
    <w:rsid w:val="00E87094"/>
    <w:rsid w:val="00E8797B"/>
    <w:rsid w:val="00E93448"/>
    <w:rsid w:val="00E93E57"/>
    <w:rsid w:val="00E94B29"/>
    <w:rsid w:val="00E94F2E"/>
    <w:rsid w:val="00EA1E93"/>
    <w:rsid w:val="00EA63BC"/>
    <w:rsid w:val="00EA71F4"/>
    <w:rsid w:val="00EC5DE4"/>
    <w:rsid w:val="00EC7C22"/>
    <w:rsid w:val="00ED2643"/>
    <w:rsid w:val="00ED6C27"/>
    <w:rsid w:val="00EE24C8"/>
    <w:rsid w:val="00EE2660"/>
    <w:rsid w:val="00EE2F3E"/>
    <w:rsid w:val="00EE326B"/>
    <w:rsid w:val="00EE617E"/>
    <w:rsid w:val="00EF5471"/>
    <w:rsid w:val="00F02A59"/>
    <w:rsid w:val="00F030FB"/>
    <w:rsid w:val="00F06CBF"/>
    <w:rsid w:val="00F116CE"/>
    <w:rsid w:val="00F13680"/>
    <w:rsid w:val="00F13E79"/>
    <w:rsid w:val="00F1699F"/>
    <w:rsid w:val="00F20B34"/>
    <w:rsid w:val="00F225D0"/>
    <w:rsid w:val="00F240EF"/>
    <w:rsid w:val="00F244DA"/>
    <w:rsid w:val="00F31BF1"/>
    <w:rsid w:val="00F359E2"/>
    <w:rsid w:val="00F372AC"/>
    <w:rsid w:val="00F3741A"/>
    <w:rsid w:val="00F44D11"/>
    <w:rsid w:val="00F475E8"/>
    <w:rsid w:val="00F524B0"/>
    <w:rsid w:val="00F60C7F"/>
    <w:rsid w:val="00F61D81"/>
    <w:rsid w:val="00F64594"/>
    <w:rsid w:val="00F72161"/>
    <w:rsid w:val="00F73EA8"/>
    <w:rsid w:val="00F8272E"/>
    <w:rsid w:val="00F87E0F"/>
    <w:rsid w:val="00F92A68"/>
    <w:rsid w:val="00F9465E"/>
    <w:rsid w:val="00F952BC"/>
    <w:rsid w:val="00F9707F"/>
    <w:rsid w:val="00FA0494"/>
    <w:rsid w:val="00FA1813"/>
    <w:rsid w:val="00FA4A63"/>
    <w:rsid w:val="00FB20DD"/>
    <w:rsid w:val="00FB21BD"/>
    <w:rsid w:val="00FB695D"/>
    <w:rsid w:val="00FC2538"/>
    <w:rsid w:val="00FD2682"/>
    <w:rsid w:val="00FD43C2"/>
    <w:rsid w:val="00FE061B"/>
    <w:rsid w:val="00FE1A39"/>
    <w:rsid w:val="00FE4671"/>
    <w:rsid w:val="00FE7F99"/>
    <w:rsid w:val="00FF1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22E64"/>
  <w15:chartTrackingRefBased/>
  <w15:docId w15:val="{F3634318-2E44-4C5C-936A-DDCBB7492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F244DA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3"/>
    <w:next w:val="a4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0">
    <w:name w:val="heading 2"/>
    <w:basedOn w:val="1"/>
    <w:next w:val="a4"/>
    <w:link w:val="21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0"/>
    <w:next w:val="a4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3"/>
    <w:next w:val="a3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0">
    <w:name w:val="Заголовок 1 Знак"/>
    <w:basedOn w:val="a5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1">
    <w:name w:val="Заголовок 2 Знак"/>
    <w:basedOn w:val="a5"/>
    <w:link w:val="20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5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5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5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5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5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5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5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8">
    <w:name w:val="Title"/>
    <w:basedOn w:val="a3"/>
    <w:next w:val="a4"/>
    <w:link w:val="a9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9">
    <w:name w:val="Заголовок Знак"/>
    <w:basedOn w:val="a5"/>
    <w:link w:val="a8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a">
    <w:name w:val="Subtitle"/>
    <w:basedOn w:val="a3"/>
    <w:next w:val="a3"/>
    <w:link w:val="ab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b">
    <w:name w:val="Подзаголовок Знак"/>
    <w:basedOn w:val="a5"/>
    <w:link w:val="aa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3"/>
    <w:next w:val="a3"/>
    <w:link w:val="23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5"/>
    <w:link w:val="22"/>
    <w:uiPriority w:val="29"/>
    <w:rsid w:val="00313BD4"/>
    <w:rPr>
      <w:i/>
      <w:iCs/>
      <w:color w:val="404040" w:themeColor="text1" w:themeTint="BF"/>
    </w:rPr>
  </w:style>
  <w:style w:type="paragraph" w:styleId="ac">
    <w:name w:val="List Paragraph"/>
    <w:basedOn w:val="a3"/>
    <w:uiPriority w:val="34"/>
    <w:qFormat/>
    <w:rsid w:val="00313BD4"/>
    <w:pPr>
      <w:ind w:left="720"/>
      <w:contextualSpacing/>
    </w:pPr>
  </w:style>
  <w:style w:type="character" w:styleId="ad">
    <w:name w:val="Intense Emphasis"/>
    <w:basedOn w:val="a5"/>
    <w:uiPriority w:val="21"/>
    <w:qFormat/>
    <w:rsid w:val="00313BD4"/>
    <w:rPr>
      <w:i/>
      <w:iCs/>
      <w:color w:val="0F4761" w:themeColor="accent1" w:themeShade="BF"/>
    </w:rPr>
  </w:style>
  <w:style w:type="paragraph" w:styleId="ae">
    <w:name w:val="Intense Quote"/>
    <w:basedOn w:val="a3"/>
    <w:next w:val="a3"/>
    <w:link w:val="af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Выделенная цитата Знак"/>
    <w:basedOn w:val="a5"/>
    <w:link w:val="ae"/>
    <w:uiPriority w:val="30"/>
    <w:rsid w:val="00313BD4"/>
    <w:rPr>
      <w:i/>
      <w:iCs/>
      <w:color w:val="0F4761" w:themeColor="accent1" w:themeShade="BF"/>
    </w:rPr>
  </w:style>
  <w:style w:type="character" w:styleId="af0">
    <w:name w:val="Intense Reference"/>
    <w:basedOn w:val="a5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4">
    <w:name w:val="Основной"/>
    <w:basedOn w:val="a3"/>
    <w:link w:val="af1"/>
    <w:qFormat/>
    <w:rsid w:val="00F31BF1"/>
    <w:pPr>
      <w:spacing w:line="360" w:lineRule="auto"/>
      <w:ind w:firstLine="709"/>
    </w:pPr>
  </w:style>
  <w:style w:type="character" w:customStyle="1" w:styleId="af1">
    <w:name w:val="Основной Знак"/>
    <w:basedOn w:val="a5"/>
    <w:link w:val="a4"/>
    <w:rsid w:val="00F31BF1"/>
    <w:rPr>
      <w:rFonts w:ascii="Times New Roman" w:hAnsi="Times New Roman"/>
      <w:sz w:val="28"/>
    </w:rPr>
  </w:style>
  <w:style w:type="table" w:styleId="af2">
    <w:name w:val="Table Grid"/>
    <w:basedOn w:val="a6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3"/>
    <w:link w:val="af4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5"/>
    <w:link w:val="af3"/>
    <w:uiPriority w:val="99"/>
    <w:rsid w:val="007B1296"/>
    <w:rPr>
      <w:rFonts w:ascii="Times New Roman" w:hAnsi="Times New Roman"/>
      <w:sz w:val="28"/>
    </w:rPr>
  </w:style>
  <w:style w:type="paragraph" w:styleId="af5">
    <w:name w:val="footer"/>
    <w:basedOn w:val="a3"/>
    <w:link w:val="af6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5"/>
    <w:link w:val="af5"/>
    <w:uiPriority w:val="99"/>
    <w:rsid w:val="007B1296"/>
    <w:rPr>
      <w:rFonts w:ascii="Times New Roman" w:hAnsi="Times New Roman"/>
      <w:sz w:val="28"/>
    </w:rPr>
  </w:style>
  <w:style w:type="paragraph" w:customStyle="1" w:styleId="a2">
    <w:name w:val="Список маркированный"/>
    <w:basedOn w:val="a4"/>
    <w:link w:val="af7"/>
    <w:qFormat/>
    <w:rsid w:val="006B2E38"/>
    <w:pPr>
      <w:numPr>
        <w:numId w:val="3"/>
      </w:numPr>
    </w:pPr>
  </w:style>
  <w:style w:type="character" w:customStyle="1" w:styleId="af7">
    <w:name w:val="Список маркированный Знак"/>
    <w:basedOn w:val="af1"/>
    <w:link w:val="a2"/>
    <w:rsid w:val="006B2E38"/>
    <w:rPr>
      <w:rFonts w:ascii="Times New Roman" w:hAnsi="Times New Roman"/>
      <w:sz w:val="28"/>
    </w:rPr>
  </w:style>
  <w:style w:type="paragraph" w:styleId="41">
    <w:name w:val="toc 4"/>
    <w:basedOn w:val="a3"/>
    <w:next w:val="a3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3"/>
    <w:next w:val="a3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4">
    <w:name w:val="toc 2"/>
    <w:basedOn w:val="11"/>
    <w:next w:val="a3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4"/>
    <w:next w:val="a3"/>
    <w:autoRedefine/>
    <w:uiPriority w:val="39"/>
    <w:unhideWhenUsed/>
    <w:rsid w:val="00C02CA6"/>
    <w:pPr>
      <w:ind w:left="1276"/>
    </w:pPr>
  </w:style>
  <w:style w:type="character" w:styleId="af8">
    <w:name w:val="Hyperlink"/>
    <w:basedOn w:val="a5"/>
    <w:uiPriority w:val="99"/>
    <w:unhideWhenUsed/>
    <w:rsid w:val="00C02CA6"/>
    <w:rPr>
      <w:color w:val="467886" w:themeColor="hyperlink"/>
      <w:u w:val="single"/>
    </w:rPr>
  </w:style>
  <w:style w:type="paragraph" w:customStyle="1" w:styleId="af9">
    <w:name w:val="Заголовок Содержание"/>
    <w:basedOn w:val="a8"/>
    <w:link w:val="afa"/>
    <w:qFormat/>
    <w:rsid w:val="00C02CA6"/>
  </w:style>
  <w:style w:type="character" w:customStyle="1" w:styleId="afa">
    <w:name w:val="Заголовок Содержание Знак"/>
    <w:basedOn w:val="a9"/>
    <w:link w:val="af9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b">
    <w:name w:val="Normal (Web)"/>
    <w:basedOn w:val="a3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1">
    <w:name w:val="Список буквенный"/>
    <w:basedOn w:val="a4"/>
    <w:link w:val="afc"/>
    <w:qFormat/>
    <w:rsid w:val="00A57474"/>
    <w:pPr>
      <w:numPr>
        <w:numId w:val="8"/>
      </w:numPr>
    </w:pPr>
  </w:style>
  <w:style w:type="character" w:customStyle="1" w:styleId="afc">
    <w:name w:val="Список буквенный Знак"/>
    <w:basedOn w:val="af1"/>
    <w:link w:val="a1"/>
    <w:rsid w:val="00A57474"/>
    <w:rPr>
      <w:rFonts w:ascii="Times New Roman" w:hAnsi="Times New Roman"/>
      <w:sz w:val="28"/>
    </w:rPr>
  </w:style>
  <w:style w:type="paragraph" w:customStyle="1" w:styleId="a0">
    <w:name w:val="Список нумерованный"/>
    <w:basedOn w:val="a4"/>
    <w:link w:val="afd"/>
    <w:qFormat/>
    <w:rsid w:val="00F44D11"/>
    <w:pPr>
      <w:numPr>
        <w:numId w:val="9"/>
      </w:numPr>
    </w:pPr>
  </w:style>
  <w:style w:type="character" w:customStyle="1" w:styleId="afd">
    <w:name w:val="Список нумерованный Знак"/>
    <w:basedOn w:val="af1"/>
    <w:link w:val="a0"/>
    <w:rsid w:val="00F44D11"/>
    <w:rPr>
      <w:rFonts w:ascii="Times New Roman" w:hAnsi="Times New Roman"/>
      <w:sz w:val="28"/>
    </w:rPr>
  </w:style>
  <w:style w:type="paragraph" w:customStyle="1" w:styleId="afe">
    <w:name w:val="Рисунок"/>
    <w:basedOn w:val="a3"/>
    <w:next w:val="a3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f">
    <w:name w:val="Подпись рисунка"/>
    <w:basedOn w:val="a3"/>
    <w:next w:val="a4"/>
    <w:link w:val="aff0"/>
    <w:qFormat/>
    <w:rsid w:val="00CB5F04"/>
    <w:pPr>
      <w:spacing w:before="642" w:after="642"/>
      <w:jc w:val="center"/>
    </w:pPr>
  </w:style>
  <w:style w:type="character" w:customStyle="1" w:styleId="aff0">
    <w:name w:val="Подпись рисунка Знак"/>
    <w:basedOn w:val="a5"/>
    <w:link w:val="aff"/>
    <w:rsid w:val="00CB5F04"/>
    <w:rPr>
      <w:rFonts w:ascii="Times New Roman" w:hAnsi="Times New Roman"/>
      <w:sz w:val="28"/>
    </w:rPr>
  </w:style>
  <w:style w:type="paragraph" w:customStyle="1" w:styleId="aff1">
    <w:name w:val="Листинг"/>
    <w:basedOn w:val="a3"/>
    <w:link w:val="aff2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2">
    <w:name w:val="Листинг Знак"/>
    <w:basedOn w:val="a5"/>
    <w:link w:val="aff1"/>
    <w:rsid w:val="00D51EAF"/>
    <w:rPr>
      <w:rFonts w:ascii="Courier New" w:hAnsi="Courier New" w:cs="Courier New"/>
      <w:sz w:val="24"/>
      <w:szCs w:val="20"/>
    </w:rPr>
  </w:style>
  <w:style w:type="paragraph" w:customStyle="1" w:styleId="aff3">
    <w:name w:val="Подпись элемента"/>
    <w:basedOn w:val="a3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5"/>
    <w:rsid w:val="000C03D0"/>
  </w:style>
  <w:style w:type="character" w:styleId="aff4">
    <w:name w:val="annotation reference"/>
    <w:basedOn w:val="a5"/>
    <w:uiPriority w:val="99"/>
    <w:semiHidden/>
    <w:unhideWhenUsed/>
    <w:rsid w:val="004628FE"/>
    <w:rPr>
      <w:sz w:val="16"/>
      <w:szCs w:val="16"/>
    </w:rPr>
  </w:style>
  <w:style w:type="paragraph" w:styleId="aff5">
    <w:name w:val="annotation text"/>
    <w:basedOn w:val="a3"/>
    <w:link w:val="aff6"/>
    <w:uiPriority w:val="99"/>
    <w:semiHidden/>
    <w:unhideWhenUsed/>
    <w:rsid w:val="004628FE"/>
    <w:rPr>
      <w:sz w:val="20"/>
      <w:szCs w:val="20"/>
    </w:rPr>
  </w:style>
  <w:style w:type="character" w:customStyle="1" w:styleId="aff6">
    <w:name w:val="Текст примечания Знак"/>
    <w:basedOn w:val="a5"/>
    <w:link w:val="aff5"/>
    <w:uiPriority w:val="99"/>
    <w:semiHidden/>
    <w:rsid w:val="004628FE"/>
    <w:rPr>
      <w:rFonts w:ascii="Times New Roman" w:hAnsi="Times New Roman"/>
      <w:sz w:val="20"/>
      <w:szCs w:val="20"/>
    </w:rPr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4628FE"/>
    <w:rPr>
      <w:b/>
      <w:bCs/>
    </w:rPr>
  </w:style>
  <w:style w:type="character" w:customStyle="1" w:styleId="aff8">
    <w:name w:val="Тема примечания Знак"/>
    <w:basedOn w:val="aff6"/>
    <w:link w:val="aff7"/>
    <w:uiPriority w:val="99"/>
    <w:semiHidden/>
    <w:rsid w:val="004628FE"/>
    <w:rPr>
      <w:rFonts w:ascii="Times New Roman" w:hAnsi="Times New Roman"/>
      <w:b/>
      <w:bCs/>
      <w:sz w:val="20"/>
      <w:szCs w:val="20"/>
    </w:rPr>
  </w:style>
  <w:style w:type="paragraph" w:styleId="aff9">
    <w:name w:val="Balloon Text"/>
    <w:basedOn w:val="a3"/>
    <w:link w:val="affa"/>
    <w:uiPriority w:val="99"/>
    <w:semiHidden/>
    <w:unhideWhenUsed/>
    <w:rsid w:val="004628FE"/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5"/>
    <w:link w:val="aff9"/>
    <w:uiPriority w:val="99"/>
    <w:semiHidden/>
    <w:rsid w:val="004628FE"/>
    <w:rPr>
      <w:rFonts w:ascii="Segoe UI" w:hAnsi="Segoe UI" w:cs="Segoe UI"/>
      <w:sz w:val="18"/>
      <w:szCs w:val="18"/>
    </w:rPr>
  </w:style>
  <w:style w:type="character" w:customStyle="1" w:styleId="12">
    <w:name w:val="Неразрешенное упоминание1"/>
    <w:basedOn w:val="a5"/>
    <w:uiPriority w:val="99"/>
    <w:semiHidden/>
    <w:unhideWhenUsed/>
    <w:rsid w:val="004628FE"/>
    <w:rPr>
      <w:color w:val="605E5C"/>
      <w:shd w:val="clear" w:color="auto" w:fill="E1DFDD"/>
    </w:rPr>
  </w:style>
  <w:style w:type="paragraph" w:customStyle="1" w:styleId="2">
    <w:name w:val="Нум2"/>
    <w:basedOn w:val="ac"/>
    <w:link w:val="25"/>
    <w:rsid w:val="00176F8C"/>
    <w:pPr>
      <w:numPr>
        <w:numId w:val="16"/>
      </w:numPr>
      <w:tabs>
        <w:tab w:val="left" w:pos="993"/>
      </w:tabs>
    </w:pPr>
    <w:rPr>
      <w:kern w:val="0"/>
      <w14:ligatures w14:val="none"/>
    </w:rPr>
  </w:style>
  <w:style w:type="character" w:customStyle="1" w:styleId="13">
    <w:name w:val="Нум1 Знак"/>
    <w:basedOn w:val="a5"/>
    <w:link w:val="14"/>
    <w:locked/>
    <w:rsid w:val="00176F8C"/>
    <w:rPr>
      <w:rFonts w:ascii="Times New Roman" w:hAnsi="Times New Roman" w:cs="Times New Roman"/>
      <w:sz w:val="28"/>
    </w:rPr>
  </w:style>
  <w:style w:type="paragraph" w:customStyle="1" w:styleId="14">
    <w:name w:val="Нум1"/>
    <w:basedOn w:val="2"/>
    <w:link w:val="13"/>
    <w:qFormat/>
    <w:rsid w:val="00176F8C"/>
    <w:rPr>
      <w:rFonts w:cs="Times New Roman"/>
      <w:kern w:val="2"/>
      <w14:ligatures w14:val="standardContextual"/>
    </w:rPr>
  </w:style>
  <w:style w:type="character" w:customStyle="1" w:styleId="affb">
    <w:name w:val="Нум Знак"/>
    <w:basedOn w:val="a5"/>
    <w:link w:val="a"/>
    <w:locked/>
    <w:rsid w:val="001062B8"/>
    <w:rPr>
      <w:rFonts w:ascii="Times New Roman" w:hAnsi="Times New Roman" w:cs="Times New Roman"/>
      <w:b/>
      <w:sz w:val="28"/>
    </w:rPr>
  </w:style>
  <w:style w:type="paragraph" w:customStyle="1" w:styleId="a">
    <w:name w:val="Нум"/>
    <w:basedOn w:val="ac"/>
    <w:link w:val="affb"/>
    <w:qFormat/>
    <w:rsid w:val="001062B8"/>
    <w:pPr>
      <w:numPr>
        <w:numId w:val="17"/>
      </w:numPr>
      <w:tabs>
        <w:tab w:val="clear" w:pos="709"/>
        <w:tab w:val="num" w:pos="993"/>
      </w:tabs>
    </w:pPr>
    <w:rPr>
      <w:rFonts w:cs="Times New Roman"/>
      <w:b/>
    </w:rPr>
  </w:style>
  <w:style w:type="character" w:customStyle="1" w:styleId="25">
    <w:name w:val="Нум2 Знак"/>
    <w:basedOn w:val="a5"/>
    <w:link w:val="2"/>
    <w:locked/>
    <w:rsid w:val="00612B3C"/>
    <w:rPr>
      <w:rFonts w:ascii="Times New Roman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1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5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znanium.ru/catalog/product/2096940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znanium.ru/catalog/product/2178802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ibooks.ru/bookshelf/386796/readin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znanium.ru/catalog/product/2178802" TargetMode="External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ibooks.ru/bookshelf/376974/reading" TargetMode="External"/><Relationship Id="rId28" Type="http://schemas.openxmlformats.org/officeDocument/2006/relationships/hyperlink" Target="https://ibooks.ru/bookshelf/386796/reading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znanium.ru/catalog/product/2083407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ibooks.ru/bookshelf/376974/reading" TargetMode="External"/><Relationship Id="rId27" Type="http://schemas.openxmlformats.org/officeDocument/2006/relationships/hyperlink" Target="https://znanium.ru/catalog/product/2096940" TargetMode="External"/><Relationship Id="rId30" Type="http://schemas.openxmlformats.org/officeDocument/2006/relationships/hyperlink" Target="https://znanium.ru/catalog/product/2083407" TargetMode="External"/><Relationship Id="rId8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gel\OneDrive\&#1056;&#1072;&#1073;&#1086;&#1095;&#1080;&#1081;%20&#1089;&#1090;&#1086;&#1083;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3AEFDD-CF04-47EE-A4C8-52378E00A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1790</TotalTime>
  <Pages>30</Pages>
  <Words>5053</Words>
  <Characters>28805</Characters>
  <Application>Microsoft Office Word</Application>
  <DocSecurity>0</DocSecurity>
  <Lines>240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</dc:creator>
  <cp:keywords/>
  <dc:description/>
  <cp:lastModifiedBy>Angel Notice</cp:lastModifiedBy>
  <cp:revision>567</cp:revision>
  <dcterms:created xsi:type="dcterms:W3CDTF">2025-12-03T16:39:00Z</dcterms:created>
  <dcterms:modified xsi:type="dcterms:W3CDTF">2025-12-14T15:54:00Z</dcterms:modified>
</cp:coreProperties>
</file>