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3EDE9" w14:textId="0B0778E5" w:rsidR="004628FE" w:rsidRDefault="00D87487" w:rsidP="004628FE">
      <w:pPr>
        <w:pStyle w:val="a8"/>
      </w:pPr>
      <w:r>
        <w:t>рУКОВОДСТВО ПОЛЬЗОВАТЕЛЯ</w:t>
      </w:r>
    </w:p>
    <w:p w14:paraId="1FE51116" w14:textId="77777777" w:rsidR="00CD6541" w:rsidRDefault="00CD6541" w:rsidP="00CD6541">
      <w:pPr>
        <w:pStyle w:val="20"/>
      </w:pPr>
      <w:r>
        <w:t>Инструкция по работе</w:t>
      </w:r>
    </w:p>
    <w:p w14:paraId="41BA5FA4" w14:textId="543306B6" w:rsidR="00CD6541" w:rsidRDefault="00CD6541" w:rsidP="00CD6541">
      <w:pPr>
        <w:pStyle w:val="a4"/>
      </w:pPr>
      <w:r>
        <w:t xml:space="preserve">При открытии оконного приложения пользователя в качестве гостя сразу встречает главный экран с лекциями и тестами. Главный экран представлен рисунком </w:t>
      </w:r>
      <w:r w:rsidR="00B01422">
        <w:t>1</w:t>
      </w:r>
      <w:r>
        <w:rPr>
          <w:lang w:val="en-US"/>
        </w:rPr>
        <w:t>.</w:t>
      </w:r>
    </w:p>
    <w:p w14:paraId="25F3E927" w14:textId="77777777" w:rsidR="00CD6541" w:rsidRDefault="00CD6541" w:rsidP="00CD6541">
      <w:pPr>
        <w:pStyle w:val="afe"/>
      </w:pPr>
      <w:r w:rsidRPr="00F13E79">
        <w:drawing>
          <wp:inline distT="0" distB="0" distL="0" distR="0" wp14:anchorId="2568D677" wp14:editId="41F85ACA">
            <wp:extent cx="5811098" cy="346653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786" cy="346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3717" w14:textId="3121278E" w:rsidR="00CD6541" w:rsidRPr="006B45C1" w:rsidRDefault="00CD6541" w:rsidP="00CD6541">
      <w:pPr>
        <w:pStyle w:val="aff"/>
      </w:pPr>
      <w:r>
        <w:t>Рисунок</w:t>
      </w:r>
      <w:r w:rsidRPr="008F368C">
        <w:t xml:space="preserve"> </w:t>
      </w:r>
      <w:r w:rsidR="00B01422">
        <w:t>1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6902307D" w14:textId="29257259" w:rsidR="00CD6541" w:rsidRDefault="00CD6541" w:rsidP="00CD6541">
      <w:pPr>
        <w:spacing w:line="360" w:lineRule="auto"/>
        <w:ind w:firstLine="709"/>
      </w:pPr>
      <w:r>
        <w:t xml:space="preserve">Для того, чтобы начать проходить тесты и отслеживать свои результаты тестирования, пользователю требуется пройти авторизацию. Перейти к авторизации можно, нажав на главной странице в правом верхнему углу иконку входа. На странице авторизации пользователю требуется ввести свои учетные данные. После успешной авторизации пользователя вернет на главную страницу. Страница авторизации представлена рисунком </w:t>
      </w:r>
      <w:r w:rsidR="00B01422">
        <w:t>2</w:t>
      </w:r>
      <w:r w:rsidRPr="00E612AB">
        <w:t>.</w:t>
      </w:r>
      <w:r>
        <w:t xml:space="preserve"> </w:t>
      </w:r>
    </w:p>
    <w:p w14:paraId="140B2206" w14:textId="77777777" w:rsidR="00CD6541" w:rsidRDefault="00CD6541" w:rsidP="00CD6541">
      <w:pPr>
        <w:pStyle w:val="afe"/>
      </w:pPr>
      <w:r w:rsidRPr="00D916F5">
        <w:lastRenderedPageBreak/>
        <w:drawing>
          <wp:inline distT="0" distB="0" distL="0" distR="0" wp14:anchorId="6FBFBCC4" wp14:editId="29B98CB0">
            <wp:extent cx="2774125" cy="200660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7905" cy="203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0844" w14:textId="530BD7EC" w:rsidR="00CD6541" w:rsidRPr="006B45C1" w:rsidRDefault="00CD6541" w:rsidP="00CD6541">
      <w:pPr>
        <w:pStyle w:val="aff"/>
      </w:pPr>
      <w:r>
        <w:t>Рисунок</w:t>
      </w:r>
      <w:r w:rsidRPr="008F368C">
        <w:t xml:space="preserve"> </w:t>
      </w:r>
      <w:r w:rsidR="00B01422">
        <w:t>2</w:t>
      </w:r>
      <w:r>
        <w:t>– Синтаксис и пунктуация</w:t>
      </w:r>
      <w:r w:rsidRPr="009D7634">
        <w:t xml:space="preserve">. </w:t>
      </w:r>
      <w:r>
        <w:t>Вид главной страницы</w:t>
      </w:r>
    </w:p>
    <w:p w14:paraId="49BAC223" w14:textId="7F1C9FF8" w:rsidR="00CD6541" w:rsidRDefault="00CD6541" w:rsidP="00CD6541">
      <w:pPr>
        <w:spacing w:line="360" w:lineRule="auto"/>
        <w:ind w:firstLine="709"/>
      </w:pPr>
      <w:r>
        <w:t xml:space="preserve">Теперь пользователю доступно прохождение тестов. Для того, чтобы перейти к прохождению теста, требуется выбрать на боковой панели кнопку с тестом, после чего на главной панели отобразятся сведения о выбранном тесте. Отображение сведений о тесте на главной панели представлены рисунком </w:t>
      </w:r>
      <w:r w:rsidR="00B01422">
        <w:t>3</w:t>
      </w:r>
      <w:r>
        <w:t>.</w:t>
      </w:r>
    </w:p>
    <w:p w14:paraId="1CB6A3B7" w14:textId="77777777" w:rsidR="00CD6541" w:rsidRDefault="00CD6541" w:rsidP="00CD6541">
      <w:pPr>
        <w:pStyle w:val="afe"/>
      </w:pPr>
      <w:r w:rsidRPr="00A25A68">
        <w:drawing>
          <wp:inline distT="0" distB="0" distL="0" distR="0" wp14:anchorId="4E56FB8D" wp14:editId="79FD323A">
            <wp:extent cx="6301974" cy="99441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6744" cy="10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5A5" w14:textId="7B053569" w:rsidR="00CD6541" w:rsidRPr="006B45C1" w:rsidRDefault="00CD6541" w:rsidP="00CD6541">
      <w:pPr>
        <w:pStyle w:val="aff"/>
      </w:pPr>
      <w:r>
        <w:t>Рисунок</w:t>
      </w:r>
      <w:r w:rsidRPr="008F368C">
        <w:t xml:space="preserve"> </w:t>
      </w:r>
      <w:r w:rsidR="00B01422">
        <w:t>3</w:t>
      </w:r>
      <w:r>
        <w:t xml:space="preserve"> – Синтаксис и пунктуация</w:t>
      </w:r>
      <w:r w:rsidRPr="009D7634">
        <w:t xml:space="preserve">. </w:t>
      </w:r>
      <w:r>
        <w:t>Вид сведений о тесте</w:t>
      </w:r>
    </w:p>
    <w:p w14:paraId="6E4F2D53" w14:textId="517E5DFD" w:rsidR="00CD6541" w:rsidRDefault="00CD6541" w:rsidP="00CD6541">
      <w:pPr>
        <w:spacing w:line="360" w:lineRule="auto"/>
        <w:ind w:firstLine="709"/>
      </w:pPr>
      <w:r>
        <w:t xml:space="preserve">Для того, чтобы перейти к тестированию, требуется нажать на кнопку с текстом «Пройти тест». Отображение экрана с тестированием представлено рисунком </w:t>
      </w:r>
      <w:r w:rsidR="00B01422">
        <w:t>4</w:t>
      </w:r>
      <w:r>
        <w:t>.</w:t>
      </w:r>
    </w:p>
    <w:p w14:paraId="6E8AC6CE" w14:textId="77777777" w:rsidR="00CD6541" w:rsidRDefault="00CD6541" w:rsidP="00CD6541">
      <w:pPr>
        <w:pStyle w:val="afe"/>
      </w:pPr>
      <w:r w:rsidRPr="00F524B0">
        <w:lastRenderedPageBreak/>
        <w:drawing>
          <wp:inline distT="0" distB="0" distL="0" distR="0" wp14:anchorId="017CCB64" wp14:editId="2B937998">
            <wp:extent cx="4390845" cy="283851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3145" cy="28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BE33" w14:textId="306E0ABE" w:rsidR="00CD6541" w:rsidRPr="006B45C1" w:rsidRDefault="00CD6541" w:rsidP="00CD6541">
      <w:pPr>
        <w:pStyle w:val="aff"/>
      </w:pPr>
      <w:r>
        <w:t>Рисунок</w:t>
      </w:r>
      <w:r w:rsidRPr="008F368C">
        <w:t xml:space="preserve"> </w:t>
      </w:r>
      <w:r w:rsidR="00B01422">
        <w:t>4</w:t>
      </w:r>
      <w:r>
        <w:t xml:space="preserve"> – Синтаксис и пунктуация</w:t>
      </w:r>
      <w:r w:rsidRPr="009D7634">
        <w:t xml:space="preserve">. </w:t>
      </w:r>
      <w:r>
        <w:t>Вид экрана тестирования</w:t>
      </w:r>
    </w:p>
    <w:p w14:paraId="7402A3FC" w14:textId="2ED9DA05" w:rsidR="00CD6541" w:rsidRPr="00AF3B37" w:rsidRDefault="00CD6541" w:rsidP="00CD6541">
      <w:pPr>
        <w:spacing w:line="360" w:lineRule="auto"/>
        <w:ind w:firstLine="709"/>
      </w:pPr>
      <w:r>
        <w:t>После нажатия кнопки «Завершить тест» пользователю выводится диалоговое окно с его результатами тестирования, при закрытии которого пользователя возвращает на главный экран.</w:t>
      </w:r>
      <w:r w:rsidRPr="00AF3B37">
        <w:t xml:space="preserve"> </w:t>
      </w:r>
      <w:r>
        <w:t xml:space="preserve">Вид окна с результатами тестирования представлен рисунком </w:t>
      </w:r>
      <w:r w:rsidR="00B01422">
        <w:t>5</w:t>
      </w:r>
      <w:r>
        <w:t>.</w:t>
      </w:r>
    </w:p>
    <w:p w14:paraId="2459E53F" w14:textId="77777777" w:rsidR="00CD6541" w:rsidRDefault="00CD6541" w:rsidP="00CD6541">
      <w:pPr>
        <w:pStyle w:val="afe"/>
      </w:pPr>
      <w:r w:rsidRPr="00CB5B97">
        <w:drawing>
          <wp:inline distT="0" distB="0" distL="0" distR="0" wp14:anchorId="53AC93E3" wp14:editId="614CC67C">
            <wp:extent cx="2067339" cy="168341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46" b="-11"/>
                    <a:stretch/>
                  </pic:blipFill>
                  <pic:spPr bwMode="auto">
                    <a:xfrm>
                      <a:off x="0" y="0"/>
                      <a:ext cx="2067339" cy="168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C6E8A" w14:textId="35BCE0E1" w:rsidR="00CD6541" w:rsidRDefault="00CD6541" w:rsidP="00CD6541">
      <w:pPr>
        <w:pStyle w:val="aff"/>
      </w:pPr>
      <w:r>
        <w:t>Рисунок</w:t>
      </w:r>
      <w:r w:rsidRPr="008F368C">
        <w:t xml:space="preserve"> </w:t>
      </w:r>
      <w:r w:rsidR="00B01422">
        <w:t>5</w:t>
      </w:r>
      <w:r>
        <w:t xml:space="preserve"> – Синтаксис и пунктуация</w:t>
      </w:r>
      <w:r w:rsidRPr="009D7634">
        <w:t xml:space="preserve">. </w:t>
      </w:r>
      <w:r>
        <w:t>Вид окна результатов тестирования</w:t>
      </w:r>
    </w:p>
    <w:p w14:paraId="02E97702" w14:textId="2875FE79" w:rsidR="00CD6541" w:rsidRPr="007C3502" w:rsidRDefault="00CD6541" w:rsidP="00CD6541">
      <w:pPr>
        <w:pStyle w:val="a4"/>
      </w:pPr>
      <w:r>
        <w:t>Для того, чтобы посмотреть свои результаты за тесты, пользователю требуется перейти в профиль</w:t>
      </w:r>
      <w:r w:rsidRPr="004E6FB0">
        <w:t xml:space="preserve">, </w:t>
      </w:r>
      <w:r>
        <w:t xml:space="preserve">где по умолчанию будет выбран раздел с пройденными тестами пользователя. Этот раздел виден только пользователям </w:t>
      </w:r>
      <w:r>
        <w:lastRenderedPageBreak/>
        <w:t xml:space="preserve">с ролью «Студент». Для этого ему на главном экране нужно нажать на свой логин в левом верхнем углу. Профиль пользователя представлен рисунком </w:t>
      </w:r>
      <w:r w:rsidR="00B01422">
        <w:t>6</w:t>
      </w:r>
      <w:r w:rsidRPr="007C3502">
        <w:t>.</w:t>
      </w:r>
    </w:p>
    <w:p w14:paraId="51873728" w14:textId="77777777" w:rsidR="00CD6541" w:rsidRDefault="00CD6541" w:rsidP="00CD6541">
      <w:pPr>
        <w:pStyle w:val="afe"/>
      </w:pPr>
      <w:r w:rsidRPr="000E528B">
        <w:drawing>
          <wp:inline distT="0" distB="0" distL="0" distR="0" wp14:anchorId="370FAF02" wp14:editId="6FB9BA2A">
            <wp:extent cx="5824704" cy="3140015"/>
            <wp:effectExtent l="0" t="0" r="508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4" t="361" b="635"/>
                    <a:stretch/>
                  </pic:blipFill>
                  <pic:spPr bwMode="auto">
                    <a:xfrm>
                      <a:off x="0" y="0"/>
                      <a:ext cx="5984307" cy="32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BD28C" w14:textId="618F84FD" w:rsidR="00CD6541" w:rsidRDefault="00CD6541" w:rsidP="00CD6541">
      <w:pPr>
        <w:pStyle w:val="aff"/>
      </w:pPr>
      <w:r>
        <w:t>Рисунок</w:t>
      </w:r>
      <w:r w:rsidRPr="008F368C">
        <w:t xml:space="preserve"> </w:t>
      </w:r>
      <w:r w:rsidR="00B01422">
        <w:t>6</w:t>
      </w:r>
      <w:r>
        <w:t xml:space="preserve"> – Синтаксис и пунктуация</w:t>
      </w:r>
      <w:r w:rsidRPr="009D7634">
        <w:t xml:space="preserve">. </w:t>
      </w:r>
      <w:r>
        <w:t>Вид профиля пользователя</w:t>
      </w:r>
    </w:p>
    <w:p w14:paraId="1CA92D9D" w14:textId="135B0823" w:rsidR="00CD6541" w:rsidRDefault="00CD6541" w:rsidP="00CD6541">
      <w:pPr>
        <w:pStyle w:val="a4"/>
      </w:pPr>
      <w:r>
        <w:t xml:space="preserve">Также в профиле пользователь может посмотреть таблицу лидеров, нажав кнопку с соответствующим текстом. Отображение таблицы лидеров представлено рисунком </w:t>
      </w:r>
      <w:r w:rsidR="00B01422">
        <w:t>7</w:t>
      </w:r>
      <w:r w:rsidRPr="00001769">
        <w:t>.</w:t>
      </w:r>
    </w:p>
    <w:p w14:paraId="214790F7" w14:textId="77777777" w:rsidR="00CD6541" w:rsidRPr="000E528B" w:rsidRDefault="00CD6541" w:rsidP="00CD6541">
      <w:pPr>
        <w:pStyle w:val="afe"/>
        <w:rPr>
          <w:lang w:val="en-US"/>
        </w:rPr>
      </w:pPr>
      <w:r w:rsidRPr="00C22D75">
        <w:rPr>
          <w:lang w:val="en-US"/>
        </w:rPr>
        <w:drawing>
          <wp:inline distT="0" distB="0" distL="0" distR="0" wp14:anchorId="4327C050" wp14:editId="530EDC39">
            <wp:extent cx="4782064" cy="2267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3416" cy="228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1EA8" w14:textId="363D0CDD" w:rsidR="00CD6541" w:rsidRDefault="00CD6541" w:rsidP="00CD6541">
      <w:pPr>
        <w:pStyle w:val="aff"/>
      </w:pPr>
      <w:r>
        <w:t>Рисунок</w:t>
      </w:r>
      <w:r w:rsidRPr="008F368C">
        <w:t xml:space="preserve"> </w:t>
      </w:r>
      <w:r w:rsidR="00215BFD">
        <w:t>7</w:t>
      </w:r>
      <w:r>
        <w:t xml:space="preserve"> – Синтаксис и пунктуация</w:t>
      </w:r>
      <w:r w:rsidRPr="009D7634">
        <w:t xml:space="preserve">. </w:t>
      </w:r>
      <w:r>
        <w:t>Вид таблицы лидеров</w:t>
      </w:r>
    </w:p>
    <w:p w14:paraId="47520572" w14:textId="22FF1B29" w:rsidR="00CD6541" w:rsidRDefault="00CD6541" w:rsidP="00CD6541">
      <w:pPr>
        <w:pStyle w:val="a4"/>
      </w:pPr>
      <w:r>
        <w:lastRenderedPageBreak/>
        <w:t>Пользователю с ролью «Администратор» доступны скрытые кнопки для просмотра пользователей и материалов и кнопка для отслеживания успеваемости студентов, которая ещё видна пользователю с ролью «Преподаватель»</w:t>
      </w:r>
      <w:r w:rsidRPr="00A37BF7">
        <w:t>.</w:t>
      </w:r>
      <w:r>
        <w:t xml:space="preserve">  Отображение скрытых кнопок представлено рисунком </w:t>
      </w:r>
      <w:r w:rsidR="004B01A5">
        <w:t>8</w:t>
      </w:r>
      <w:r>
        <w:t>.</w:t>
      </w:r>
    </w:p>
    <w:p w14:paraId="30A7CE44" w14:textId="77777777" w:rsidR="00CD6541" w:rsidRDefault="00CD6541" w:rsidP="00CD6541">
      <w:pPr>
        <w:pStyle w:val="afe"/>
      </w:pPr>
      <w:r w:rsidRPr="00BA3EE0">
        <w:drawing>
          <wp:inline distT="0" distB="0" distL="0" distR="0" wp14:anchorId="76B264CB" wp14:editId="02E5DDDD">
            <wp:extent cx="2738859" cy="1717589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7190" cy="17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8D3C" w14:textId="33F990C7" w:rsidR="003734B0" w:rsidRDefault="00CD6541" w:rsidP="004F50F7">
      <w:pPr>
        <w:pStyle w:val="afe"/>
      </w:pPr>
      <w:r>
        <w:t>Рисунок</w:t>
      </w:r>
      <w:r w:rsidRPr="008F368C">
        <w:t xml:space="preserve"> </w:t>
      </w:r>
      <w:r w:rsidR="004B01A5">
        <w:t>8</w:t>
      </w:r>
      <w:r>
        <w:t xml:space="preserve"> – Синтаксис и пунктуация</w:t>
      </w:r>
      <w:r w:rsidRPr="009D7634">
        <w:t xml:space="preserve">. </w:t>
      </w:r>
      <w:r>
        <w:t>Вид скрытых кнопок</w:t>
      </w:r>
    </w:p>
    <w:p w14:paraId="6F0298A8" w14:textId="5D1CA273" w:rsidR="003734B0" w:rsidRDefault="00171C36" w:rsidP="003734B0">
      <w:pPr>
        <w:pStyle w:val="a4"/>
      </w:pPr>
      <w:r>
        <w:t>Пользовател</w:t>
      </w:r>
      <w:r w:rsidR="00ED279A">
        <w:t>и</w:t>
      </w:r>
      <w:r>
        <w:t xml:space="preserve"> с ролью «Преподаватель» и «Администратор» име</w:t>
      </w:r>
      <w:r w:rsidR="00ED279A">
        <w:t>ют</w:t>
      </w:r>
      <w:r>
        <w:t xml:space="preserve"> доступ к просмотру успеваемости </w:t>
      </w:r>
      <w:r w:rsidR="00010B48">
        <w:t>студентов</w:t>
      </w:r>
      <w:r>
        <w:t xml:space="preserve">. Вид таблицы с успеваемостью </w:t>
      </w:r>
      <w:r w:rsidR="00010B48">
        <w:t>студентов</w:t>
      </w:r>
      <w:r w:rsidR="00010B48">
        <w:t xml:space="preserve"> </w:t>
      </w:r>
      <w:r>
        <w:t>представлен рисунком 9.</w:t>
      </w:r>
    </w:p>
    <w:p w14:paraId="1729C1ED" w14:textId="49359541" w:rsidR="00415E8E" w:rsidRPr="00171C36" w:rsidRDefault="00415E8E" w:rsidP="00415E8E">
      <w:pPr>
        <w:pStyle w:val="afe"/>
      </w:pPr>
      <w:r w:rsidRPr="00415E8E">
        <w:drawing>
          <wp:inline distT="0" distB="0" distL="0" distR="0" wp14:anchorId="27ABA7AC" wp14:editId="1E64D6C4">
            <wp:extent cx="4894288" cy="3142516"/>
            <wp:effectExtent l="0" t="0" r="190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1231" cy="31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E81B" w14:textId="1AE51511" w:rsidR="00010B48" w:rsidRDefault="00010B48" w:rsidP="00010B48">
      <w:pPr>
        <w:pStyle w:val="aff"/>
      </w:pPr>
      <w:r>
        <w:t>Рисунок</w:t>
      </w:r>
      <w:r w:rsidRPr="008F368C">
        <w:t xml:space="preserve"> </w:t>
      </w:r>
      <w:r>
        <w:t>9</w:t>
      </w:r>
      <w:r>
        <w:t xml:space="preserve"> – Синтаксис и пунктуация</w:t>
      </w:r>
      <w:r w:rsidRPr="009D7634">
        <w:t xml:space="preserve">. </w:t>
      </w:r>
      <w:r>
        <w:t xml:space="preserve">Вид таблицы </w:t>
      </w:r>
      <w:r>
        <w:t>успеваемости студентов</w:t>
      </w:r>
    </w:p>
    <w:p w14:paraId="158D7934" w14:textId="5EED1502" w:rsidR="004F50F7" w:rsidRDefault="00CB056B" w:rsidP="003734B0">
      <w:pPr>
        <w:pStyle w:val="a4"/>
      </w:pPr>
      <w:r>
        <w:lastRenderedPageBreak/>
        <w:t>П</w:t>
      </w:r>
      <w:r w:rsidR="00ED279A">
        <w:t>ользовател</w:t>
      </w:r>
      <w:r w:rsidR="00ED279A">
        <w:t>и</w:t>
      </w:r>
      <w:r w:rsidR="00ED279A">
        <w:t xml:space="preserve"> с ролью «Преподаватель» или «Администратор»</w:t>
      </w:r>
      <w:r w:rsidR="006032AE">
        <w:t xml:space="preserve"> могут </w:t>
      </w:r>
      <w:r w:rsidR="000F3DE6">
        <w:t xml:space="preserve">экспортировать таблицу с успеваемостью студентов по кнопке «Экспортировать в </w:t>
      </w:r>
      <w:r w:rsidR="000F3DE6">
        <w:rPr>
          <w:lang w:val="en-US"/>
        </w:rPr>
        <w:t>Excel</w:t>
      </w:r>
      <w:r w:rsidR="000F3DE6">
        <w:t>». При экспорте будет учитываться фильтрация и сортировка студентов.</w:t>
      </w:r>
      <w:r w:rsidR="004D01AB">
        <w:t xml:space="preserve"> Вид диалогового окн</w:t>
      </w:r>
      <w:r w:rsidR="00B853B0">
        <w:t>а</w:t>
      </w:r>
      <w:r w:rsidR="004D01AB">
        <w:t xml:space="preserve"> экспорта представлен рисунком 10.</w:t>
      </w:r>
    </w:p>
    <w:p w14:paraId="3B836666" w14:textId="4369803D" w:rsidR="004D01AB" w:rsidRPr="004D01AB" w:rsidRDefault="004D01AB" w:rsidP="001D774F">
      <w:pPr>
        <w:pStyle w:val="afe"/>
      </w:pPr>
      <w:r w:rsidRPr="004D01AB">
        <w:drawing>
          <wp:inline distT="0" distB="0" distL="0" distR="0" wp14:anchorId="41698544" wp14:editId="305410BB">
            <wp:extent cx="2310714" cy="1455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5545" cy="147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6D41" w14:textId="27987117" w:rsidR="004628FE" w:rsidRDefault="001D774F" w:rsidP="00CB056B">
      <w:pPr>
        <w:pStyle w:val="aff"/>
      </w:pPr>
      <w:r>
        <w:t>Рисунок</w:t>
      </w:r>
      <w:r w:rsidRPr="008F368C">
        <w:t xml:space="preserve"> </w:t>
      </w:r>
      <w:r>
        <w:t>10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605EED">
        <w:t xml:space="preserve">диалогового окна </w:t>
      </w:r>
      <w:r w:rsidR="00B853B0">
        <w:t>экспорта</w:t>
      </w:r>
    </w:p>
    <w:p w14:paraId="1E3744AB" w14:textId="31885DEF" w:rsidR="00CB056B" w:rsidRDefault="00CB056B" w:rsidP="00CB056B">
      <w:pPr>
        <w:pStyle w:val="a4"/>
      </w:pPr>
      <w:r>
        <w:t>П</w:t>
      </w:r>
      <w:r w:rsidR="004C4012">
        <w:t xml:space="preserve">ользователь с ролью </w:t>
      </w:r>
      <w:r w:rsidR="004C4012">
        <w:t>«Администратор»</w:t>
      </w:r>
      <w:r w:rsidR="004C4012">
        <w:t xml:space="preserve"> может просматривать список пользователей, удалять пользователей и изменять информацию о них.</w:t>
      </w:r>
      <w:r w:rsidR="00390CD7">
        <w:t xml:space="preserve"> Вид таблицы с пользователями представлен рисунком 11.</w:t>
      </w:r>
    </w:p>
    <w:p w14:paraId="6835F103" w14:textId="614D2689" w:rsidR="00390CD7" w:rsidRDefault="00390CD7" w:rsidP="00390CD7">
      <w:pPr>
        <w:pStyle w:val="afe"/>
      </w:pPr>
      <w:r w:rsidRPr="00390CD7">
        <w:drawing>
          <wp:inline distT="0" distB="0" distL="0" distR="0" wp14:anchorId="28C2755F" wp14:editId="74F20A6A">
            <wp:extent cx="5053780" cy="3055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009" cy="30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79B3" w14:textId="62D526D1" w:rsidR="003C4A02" w:rsidRDefault="003C4A02" w:rsidP="003C4A02">
      <w:pPr>
        <w:pStyle w:val="aff"/>
      </w:pPr>
      <w:r>
        <w:t>Рисунок</w:t>
      </w:r>
      <w:r w:rsidRPr="008F368C">
        <w:t xml:space="preserve"> </w:t>
      </w:r>
      <w:r>
        <w:t>1</w:t>
      </w:r>
      <w:r>
        <w:t>1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>
        <w:t xml:space="preserve">таблицы </w:t>
      </w:r>
      <w:r w:rsidR="00A616D3">
        <w:t>списка пользователей</w:t>
      </w:r>
    </w:p>
    <w:p w14:paraId="67CC3C0B" w14:textId="30C66401" w:rsidR="0013683F" w:rsidRDefault="002C7054" w:rsidP="002C7054">
      <w:pPr>
        <w:pStyle w:val="a4"/>
      </w:pPr>
      <w:r>
        <w:lastRenderedPageBreak/>
        <w:t>Страница редактировани</w:t>
      </w:r>
      <w:r w:rsidR="003A32B4">
        <w:t>я</w:t>
      </w:r>
      <w:r>
        <w:t xml:space="preserve"> пользователя представлена рисунком 12.</w:t>
      </w:r>
    </w:p>
    <w:p w14:paraId="45F74225" w14:textId="3000BF2A" w:rsidR="00A67734" w:rsidRDefault="00A67734" w:rsidP="00A67734">
      <w:pPr>
        <w:pStyle w:val="afe"/>
      </w:pPr>
      <w:r w:rsidRPr="00A67734">
        <w:drawing>
          <wp:inline distT="0" distB="0" distL="0" distR="0" wp14:anchorId="404243DA" wp14:editId="0BBDD386">
            <wp:extent cx="4184385" cy="5137266"/>
            <wp:effectExtent l="0" t="0" r="698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5714" cy="51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D26E" w14:textId="0CE8BBD7" w:rsidR="00C733AF" w:rsidRDefault="00C733AF" w:rsidP="00515DED">
      <w:pPr>
        <w:pStyle w:val="aff"/>
        <w:spacing w:line="360" w:lineRule="auto"/>
      </w:pPr>
      <w:r>
        <w:t>Рисунок</w:t>
      </w:r>
      <w:r w:rsidRPr="008F368C">
        <w:t xml:space="preserve"> </w:t>
      </w:r>
      <w:r>
        <w:t>1</w:t>
      </w:r>
      <w:r>
        <w:t>2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3A534C">
        <w:t>страницы редактирования пользователя</w:t>
      </w:r>
    </w:p>
    <w:p w14:paraId="27B26D5A" w14:textId="0C687142" w:rsidR="00C733AF" w:rsidRDefault="002A238F" w:rsidP="00515DED">
      <w:pPr>
        <w:spacing w:line="360" w:lineRule="auto"/>
        <w:ind w:firstLine="709"/>
      </w:pPr>
      <w:r>
        <w:t>Также пользователь с ролью «Администратор» может создавать нового преподавателя, нажав на кнопку «Создать преподавателя» на странице с отображением списка пользователей.</w:t>
      </w:r>
      <w:r w:rsidR="00515DED">
        <w:t xml:space="preserve"> Страница создания нового преподавателя представлена рисунком 13.</w:t>
      </w:r>
    </w:p>
    <w:p w14:paraId="1DCD9F96" w14:textId="746FF037" w:rsidR="00386146" w:rsidRDefault="00386146" w:rsidP="00515DED">
      <w:pPr>
        <w:spacing w:line="360" w:lineRule="auto"/>
        <w:ind w:firstLine="709"/>
      </w:pPr>
    </w:p>
    <w:p w14:paraId="055F6D10" w14:textId="38E7B4B0" w:rsidR="00386146" w:rsidRDefault="00386146" w:rsidP="00515DED">
      <w:pPr>
        <w:spacing w:line="360" w:lineRule="auto"/>
        <w:ind w:firstLine="709"/>
      </w:pPr>
    </w:p>
    <w:p w14:paraId="4A858D89" w14:textId="77777777" w:rsidR="00386146" w:rsidRDefault="00386146" w:rsidP="00515DED">
      <w:pPr>
        <w:spacing w:line="360" w:lineRule="auto"/>
        <w:ind w:firstLine="709"/>
      </w:pPr>
    </w:p>
    <w:p w14:paraId="50EA68F8" w14:textId="0AC94C23" w:rsidR="00515DED" w:rsidRDefault="00A7616B" w:rsidP="00386146">
      <w:pPr>
        <w:pStyle w:val="afe"/>
      </w:pPr>
      <w:r w:rsidRPr="00A7616B">
        <w:lastRenderedPageBreak/>
        <w:drawing>
          <wp:inline distT="0" distB="0" distL="0" distR="0" wp14:anchorId="09C2B0F1" wp14:editId="4AA283ED">
            <wp:extent cx="3306783" cy="365760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2912" cy="36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D84D" w14:textId="5DE5E62F" w:rsidR="005D3870" w:rsidRDefault="005D3870" w:rsidP="005D3870">
      <w:pPr>
        <w:pStyle w:val="aff"/>
        <w:spacing w:line="360" w:lineRule="auto"/>
      </w:pPr>
      <w:r>
        <w:t>Рисунок</w:t>
      </w:r>
      <w:r w:rsidRPr="008F368C">
        <w:t xml:space="preserve"> </w:t>
      </w:r>
      <w:r>
        <w:t>1</w:t>
      </w:r>
      <w:r w:rsidR="00022EEF">
        <w:t>3</w:t>
      </w:r>
      <w:r>
        <w:t xml:space="preserve"> – Синтаксис и пунктуация</w:t>
      </w:r>
      <w:r w:rsidRPr="009D7634">
        <w:t xml:space="preserve">. </w:t>
      </w:r>
      <w:r>
        <w:t xml:space="preserve">Вид страницы </w:t>
      </w:r>
      <w:r>
        <w:t>создания преподавателя</w:t>
      </w:r>
    </w:p>
    <w:p w14:paraId="53D93366" w14:textId="1E2F777C" w:rsidR="00E9377C" w:rsidRDefault="00E9377C" w:rsidP="00E9377C">
      <w:pPr>
        <w:spacing w:line="360" w:lineRule="auto"/>
        <w:ind w:firstLine="709"/>
      </w:pPr>
      <w:r>
        <w:t>П</w:t>
      </w:r>
      <w:r>
        <w:t>ользователь с ролью «Администратор»</w:t>
      </w:r>
      <w:r>
        <w:t xml:space="preserve"> может просматривать список материалов, а именно список всех тестов и параграфов</w:t>
      </w:r>
      <w:r>
        <w:t xml:space="preserve">. </w:t>
      </w:r>
      <w:r w:rsidR="00485AC3">
        <w:t>Вид таблицы со списком тестов представлен рисунком 14.</w:t>
      </w:r>
    </w:p>
    <w:p w14:paraId="677A7FCD" w14:textId="76883F2F" w:rsidR="005D3870" w:rsidRDefault="004815FC" w:rsidP="004815FC">
      <w:pPr>
        <w:pStyle w:val="afe"/>
      </w:pPr>
      <w:r w:rsidRPr="004815FC">
        <w:drawing>
          <wp:inline distT="0" distB="0" distL="0" distR="0" wp14:anchorId="0C069BEE" wp14:editId="7749AD51">
            <wp:extent cx="5453743" cy="26143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460" cy="26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83FA" w14:textId="714A00C3" w:rsidR="004815FC" w:rsidRDefault="004815FC" w:rsidP="004815FC">
      <w:pPr>
        <w:pStyle w:val="aff"/>
        <w:spacing w:line="360" w:lineRule="auto"/>
      </w:pPr>
      <w:r>
        <w:t>Рисунок</w:t>
      </w:r>
      <w:r w:rsidRPr="008F368C">
        <w:t xml:space="preserve"> </w:t>
      </w:r>
      <w:r>
        <w:t>1</w:t>
      </w:r>
      <w:r>
        <w:t>4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>
        <w:t>таблицы списка тестов</w:t>
      </w:r>
    </w:p>
    <w:p w14:paraId="6B571A22" w14:textId="14D29B98" w:rsidR="00B25928" w:rsidRDefault="00B25928" w:rsidP="00B25928">
      <w:pPr>
        <w:spacing w:line="360" w:lineRule="auto"/>
        <w:ind w:firstLine="709"/>
      </w:pPr>
      <w:r>
        <w:lastRenderedPageBreak/>
        <w:t xml:space="preserve">Вид таблицы со списком </w:t>
      </w:r>
      <w:r>
        <w:t xml:space="preserve">параграфов </w:t>
      </w:r>
      <w:r>
        <w:t>представлен рисунком 1</w:t>
      </w:r>
      <w:r>
        <w:t>5</w:t>
      </w:r>
      <w:r>
        <w:t>.</w:t>
      </w:r>
    </w:p>
    <w:p w14:paraId="6EA7DAA0" w14:textId="4B71E6DA" w:rsidR="00655026" w:rsidRDefault="00655026" w:rsidP="00655026">
      <w:pPr>
        <w:pStyle w:val="afe"/>
      </w:pPr>
      <w:r w:rsidRPr="00655026">
        <w:drawing>
          <wp:inline distT="0" distB="0" distL="0" distR="0" wp14:anchorId="0FFE0409" wp14:editId="017A010E">
            <wp:extent cx="4887686" cy="1895716"/>
            <wp:effectExtent l="0" t="0" r="825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437" cy="190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4BF0" w14:textId="0A13306C" w:rsidR="00655026" w:rsidRDefault="00655026" w:rsidP="00655026">
      <w:pPr>
        <w:pStyle w:val="aff"/>
        <w:spacing w:line="360" w:lineRule="auto"/>
      </w:pPr>
      <w:r>
        <w:t>Рисунок</w:t>
      </w:r>
      <w:r w:rsidRPr="008F368C">
        <w:t xml:space="preserve"> </w:t>
      </w:r>
      <w:r>
        <w:t>1</w:t>
      </w:r>
      <w:r w:rsidR="00CD09F3">
        <w:t>5</w:t>
      </w:r>
      <w:r>
        <w:t xml:space="preserve"> – Синтаксис и пунктуация</w:t>
      </w:r>
      <w:r w:rsidRPr="009D7634">
        <w:t xml:space="preserve">. </w:t>
      </w:r>
      <w:r>
        <w:t xml:space="preserve">Вид таблицы списка </w:t>
      </w:r>
      <w:r>
        <w:t>параграфов</w:t>
      </w:r>
    </w:p>
    <w:p w14:paraId="6BB203F9" w14:textId="1B2698C6" w:rsidR="00655026" w:rsidRDefault="00975E18" w:rsidP="002671D7">
      <w:pPr>
        <w:pStyle w:val="a4"/>
      </w:pPr>
      <w:r>
        <w:t xml:space="preserve">Пользователь с ролью «Администратор» может </w:t>
      </w:r>
      <w:r>
        <w:t>создавать новый тест при помощи импорта из файла</w:t>
      </w:r>
      <w:r w:rsidRPr="00975E18">
        <w:t xml:space="preserve"> </w:t>
      </w:r>
      <w:r w:rsidR="009827B3">
        <w:t>формата</w:t>
      </w:r>
      <w:r>
        <w:t xml:space="preserve"> </w:t>
      </w:r>
      <w:r w:rsidRPr="00975E18">
        <w:t>.</w:t>
      </w:r>
      <w:r>
        <w:rPr>
          <w:lang w:val="en-US"/>
        </w:rPr>
        <w:t>xlsx</w:t>
      </w:r>
      <w:r>
        <w:t>.</w:t>
      </w:r>
      <w:r w:rsidR="002671D7">
        <w:t xml:space="preserve"> Для перехода к странице импорта нужно нажать на странице со списком материалов на кнопку «Создать новый тест». Страница импорта теста представлена рисунком 16.</w:t>
      </w:r>
    </w:p>
    <w:p w14:paraId="32BF9229" w14:textId="46A2EF0F" w:rsidR="000E2708" w:rsidRDefault="000E2708" w:rsidP="000E2708">
      <w:pPr>
        <w:pStyle w:val="afe"/>
      </w:pPr>
      <w:r w:rsidRPr="000E2708">
        <w:drawing>
          <wp:inline distT="0" distB="0" distL="0" distR="0" wp14:anchorId="5567B769" wp14:editId="4FF0C53A">
            <wp:extent cx="3269673" cy="3459825"/>
            <wp:effectExtent l="0" t="0" r="698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9355" cy="34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789B" w14:textId="347DB97D" w:rsidR="00BB22C1" w:rsidRPr="00711564" w:rsidRDefault="000E2708" w:rsidP="0071475D">
      <w:pPr>
        <w:pStyle w:val="aff"/>
        <w:spacing w:line="360" w:lineRule="auto"/>
      </w:pPr>
      <w:r>
        <w:t>Рисунок</w:t>
      </w:r>
      <w:r w:rsidRPr="008F368C">
        <w:t xml:space="preserve"> </w:t>
      </w:r>
      <w:r>
        <w:t>1</w:t>
      </w:r>
      <w:r>
        <w:t>6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>
        <w:t>страница импорта теста</w:t>
      </w:r>
    </w:p>
    <w:sectPr w:rsidR="00BB22C1" w:rsidRPr="00711564" w:rsidSect="007B1296">
      <w:footerReference w:type="default" r:id="rId2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8DD2D" w14:textId="77777777" w:rsidR="003535E2" w:rsidRDefault="003535E2" w:rsidP="007B1296">
      <w:r>
        <w:separator/>
      </w:r>
    </w:p>
  </w:endnote>
  <w:endnote w:type="continuationSeparator" w:id="0">
    <w:p w14:paraId="38727776" w14:textId="77777777" w:rsidR="003535E2" w:rsidRDefault="003535E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7FB764D4" w14:textId="77777777" w:rsidR="007B1296" w:rsidRDefault="007B129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64AA8" w14:textId="77777777" w:rsidR="003535E2" w:rsidRDefault="003535E2" w:rsidP="007B1296">
      <w:r>
        <w:separator/>
      </w:r>
    </w:p>
  </w:footnote>
  <w:footnote w:type="continuationSeparator" w:id="0">
    <w:p w14:paraId="156587D9" w14:textId="77777777" w:rsidR="003535E2" w:rsidRDefault="003535E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C"/>
    <w:multiLevelType w:val="multilevel"/>
    <w:tmpl w:val="582CE5B4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0" w:firstLine="709"/>
      </w:pPr>
    </w:lvl>
    <w:lvl w:ilvl="1">
      <w:start w:val="1"/>
      <w:numFmt w:val="decimal"/>
      <w:lvlText w:val="%1.%2"/>
      <w:lvlJc w:val="left"/>
      <w:pPr>
        <w:ind w:left="1" w:firstLine="709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C93B03"/>
    <w:multiLevelType w:val="multilevel"/>
    <w:tmpl w:val="CAAA6A08"/>
    <w:lvl w:ilvl="0">
      <w:start w:val="1"/>
      <w:numFmt w:val="bullet"/>
      <w:pStyle w:val="2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cs="Times New Roman" w:hint="default"/>
      </w:rPr>
    </w:lvl>
    <w:lvl w:ilvl="2">
      <w:start w:val="1"/>
      <w:numFmt w:val="bullet"/>
      <w:lvlText w:val="o"/>
      <w:lvlJc w:val="left"/>
      <w:pPr>
        <w:ind w:left="1276" w:hanging="28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75C"/>
    <w:multiLevelType w:val="hybridMultilevel"/>
    <w:tmpl w:val="7E528298"/>
    <w:lvl w:ilvl="0" w:tplc="A914EC76">
      <w:start w:val="1"/>
      <w:numFmt w:val="decimal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429F7"/>
    <w:multiLevelType w:val="hybridMultilevel"/>
    <w:tmpl w:val="6520F6EC"/>
    <w:lvl w:ilvl="0" w:tplc="678AABE4">
      <w:start w:val="1"/>
      <w:numFmt w:val="bullet"/>
      <w:pStyle w:val="a2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9"/>
  </w:num>
  <w:num w:numId="7">
    <w:abstractNumId w:val="10"/>
  </w:num>
  <w:num w:numId="8">
    <w:abstractNumId w:val="4"/>
  </w:num>
  <w:num w:numId="9">
    <w:abstractNumId w:val="3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7"/>
  </w:num>
  <w:num w:numId="14">
    <w:abstractNumId w:val="13"/>
  </w:num>
  <w:num w:numId="15">
    <w:abstractNumId w:val="8"/>
  </w:num>
  <w:num w:numId="16">
    <w:abstractNumId w:val="1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2E"/>
    <w:rsid w:val="00006D8A"/>
    <w:rsid w:val="00010B48"/>
    <w:rsid w:val="00015B41"/>
    <w:rsid w:val="000224D4"/>
    <w:rsid w:val="00022EAD"/>
    <w:rsid w:val="00022EEF"/>
    <w:rsid w:val="00046A82"/>
    <w:rsid w:val="000547B5"/>
    <w:rsid w:val="000552D0"/>
    <w:rsid w:val="00062163"/>
    <w:rsid w:val="00070444"/>
    <w:rsid w:val="00071534"/>
    <w:rsid w:val="0007597C"/>
    <w:rsid w:val="00084431"/>
    <w:rsid w:val="00097ED4"/>
    <w:rsid w:val="000B2040"/>
    <w:rsid w:val="000C03D0"/>
    <w:rsid w:val="000C7C01"/>
    <w:rsid w:val="000D237C"/>
    <w:rsid w:val="000E2708"/>
    <w:rsid w:val="000F01FD"/>
    <w:rsid w:val="000F3DE6"/>
    <w:rsid w:val="001062B8"/>
    <w:rsid w:val="00115683"/>
    <w:rsid w:val="00122DF6"/>
    <w:rsid w:val="00126FE5"/>
    <w:rsid w:val="00135AB1"/>
    <w:rsid w:val="0013683F"/>
    <w:rsid w:val="00151D9A"/>
    <w:rsid w:val="00154AC6"/>
    <w:rsid w:val="00157D07"/>
    <w:rsid w:val="00171C36"/>
    <w:rsid w:val="00176F8C"/>
    <w:rsid w:val="0018210A"/>
    <w:rsid w:val="00184806"/>
    <w:rsid w:val="001908EB"/>
    <w:rsid w:val="00197EED"/>
    <w:rsid w:val="001B17C1"/>
    <w:rsid w:val="001B5082"/>
    <w:rsid w:val="001B5A61"/>
    <w:rsid w:val="001C77A4"/>
    <w:rsid w:val="001D774F"/>
    <w:rsid w:val="001D7802"/>
    <w:rsid w:val="002037EC"/>
    <w:rsid w:val="00215BFD"/>
    <w:rsid w:val="0022213E"/>
    <w:rsid w:val="0022470A"/>
    <w:rsid w:val="00230654"/>
    <w:rsid w:val="00234EB9"/>
    <w:rsid w:val="0024041A"/>
    <w:rsid w:val="00244503"/>
    <w:rsid w:val="00252E98"/>
    <w:rsid w:val="002671D7"/>
    <w:rsid w:val="00267E9D"/>
    <w:rsid w:val="00281205"/>
    <w:rsid w:val="0029075A"/>
    <w:rsid w:val="0029217B"/>
    <w:rsid w:val="002A238F"/>
    <w:rsid w:val="002C7054"/>
    <w:rsid w:val="002C74A4"/>
    <w:rsid w:val="002D5F2F"/>
    <w:rsid w:val="002E1075"/>
    <w:rsid w:val="002F1F23"/>
    <w:rsid w:val="002F3D59"/>
    <w:rsid w:val="00300369"/>
    <w:rsid w:val="00313BD4"/>
    <w:rsid w:val="003140F3"/>
    <w:rsid w:val="003175E9"/>
    <w:rsid w:val="00317DAD"/>
    <w:rsid w:val="003243FD"/>
    <w:rsid w:val="0033352E"/>
    <w:rsid w:val="00333DDD"/>
    <w:rsid w:val="00350DEC"/>
    <w:rsid w:val="003535E2"/>
    <w:rsid w:val="003616AA"/>
    <w:rsid w:val="00362590"/>
    <w:rsid w:val="003734B0"/>
    <w:rsid w:val="00386146"/>
    <w:rsid w:val="00390CD7"/>
    <w:rsid w:val="00390F2E"/>
    <w:rsid w:val="003A32B4"/>
    <w:rsid w:val="003A40F8"/>
    <w:rsid w:val="003A534C"/>
    <w:rsid w:val="003A6D6C"/>
    <w:rsid w:val="003B0BF2"/>
    <w:rsid w:val="003C4063"/>
    <w:rsid w:val="003C4A02"/>
    <w:rsid w:val="003D1F42"/>
    <w:rsid w:val="003D343F"/>
    <w:rsid w:val="003D76CA"/>
    <w:rsid w:val="003F0A28"/>
    <w:rsid w:val="003F2210"/>
    <w:rsid w:val="003F696A"/>
    <w:rsid w:val="00415E8E"/>
    <w:rsid w:val="00427D59"/>
    <w:rsid w:val="00446D2F"/>
    <w:rsid w:val="004628FE"/>
    <w:rsid w:val="004677D2"/>
    <w:rsid w:val="00471CE3"/>
    <w:rsid w:val="00473C53"/>
    <w:rsid w:val="004815FC"/>
    <w:rsid w:val="00485388"/>
    <w:rsid w:val="00485AC3"/>
    <w:rsid w:val="00497434"/>
    <w:rsid w:val="004B01A5"/>
    <w:rsid w:val="004C4012"/>
    <w:rsid w:val="004C745A"/>
    <w:rsid w:val="004D01AB"/>
    <w:rsid w:val="004D1C92"/>
    <w:rsid w:val="004D1D4C"/>
    <w:rsid w:val="004D2CE9"/>
    <w:rsid w:val="004D6FEB"/>
    <w:rsid w:val="004F50F7"/>
    <w:rsid w:val="005029AE"/>
    <w:rsid w:val="00515DED"/>
    <w:rsid w:val="005164D7"/>
    <w:rsid w:val="00525930"/>
    <w:rsid w:val="00532686"/>
    <w:rsid w:val="00533D85"/>
    <w:rsid w:val="00540F99"/>
    <w:rsid w:val="00547AB8"/>
    <w:rsid w:val="00570356"/>
    <w:rsid w:val="005728C6"/>
    <w:rsid w:val="005842D8"/>
    <w:rsid w:val="005976D6"/>
    <w:rsid w:val="005A6340"/>
    <w:rsid w:val="005B591B"/>
    <w:rsid w:val="005C565A"/>
    <w:rsid w:val="005C6335"/>
    <w:rsid w:val="005D0FDF"/>
    <w:rsid w:val="005D10F9"/>
    <w:rsid w:val="005D3870"/>
    <w:rsid w:val="005D748B"/>
    <w:rsid w:val="005E2789"/>
    <w:rsid w:val="005E6B9B"/>
    <w:rsid w:val="00602CD3"/>
    <w:rsid w:val="006032AE"/>
    <w:rsid w:val="00603AF4"/>
    <w:rsid w:val="00605EED"/>
    <w:rsid w:val="00612B3C"/>
    <w:rsid w:val="00616404"/>
    <w:rsid w:val="00655026"/>
    <w:rsid w:val="00660677"/>
    <w:rsid w:val="006630CD"/>
    <w:rsid w:val="00670A29"/>
    <w:rsid w:val="00682EC2"/>
    <w:rsid w:val="00685504"/>
    <w:rsid w:val="006905E0"/>
    <w:rsid w:val="006947D9"/>
    <w:rsid w:val="006B2E38"/>
    <w:rsid w:val="006C75CF"/>
    <w:rsid w:val="006D0C39"/>
    <w:rsid w:val="006D2908"/>
    <w:rsid w:val="006E16A7"/>
    <w:rsid w:val="006E21B3"/>
    <w:rsid w:val="00701393"/>
    <w:rsid w:val="007076B4"/>
    <w:rsid w:val="00711564"/>
    <w:rsid w:val="0071475D"/>
    <w:rsid w:val="00715B4C"/>
    <w:rsid w:val="0071603E"/>
    <w:rsid w:val="00731DD9"/>
    <w:rsid w:val="00755382"/>
    <w:rsid w:val="00775943"/>
    <w:rsid w:val="007A4644"/>
    <w:rsid w:val="007B1296"/>
    <w:rsid w:val="007B43F3"/>
    <w:rsid w:val="007F250E"/>
    <w:rsid w:val="00800364"/>
    <w:rsid w:val="00801144"/>
    <w:rsid w:val="00810637"/>
    <w:rsid w:val="00811F6C"/>
    <w:rsid w:val="008156AB"/>
    <w:rsid w:val="00827AB9"/>
    <w:rsid w:val="0083534A"/>
    <w:rsid w:val="00845EAA"/>
    <w:rsid w:val="0084608B"/>
    <w:rsid w:val="008532F7"/>
    <w:rsid w:val="00871F21"/>
    <w:rsid w:val="00872117"/>
    <w:rsid w:val="008900FC"/>
    <w:rsid w:val="00890EAE"/>
    <w:rsid w:val="00891E1F"/>
    <w:rsid w:val="008976F7"/>
    <w:rsid w:val="008A3D99"/>
    <w:rsid w:val="008A7779"/>
    <w:rsid w:val="008C6246"/>
    <w:rsid w:val="008C649E"/>
    <w:rsid w:val="008E353A"/>
    <w:rsid w:val="00907A2C"/>
    <w:rsid w:val="0091237E"/>
    <w:rsid w:val="009171D5"/>
    <w:rsid w:val="00927D29"/>
    <w:rsid w:val="009422C4"/>
    <w:rsid w:val="009500FD"/>
    <w:rsid w:val="009532B6"/>
    <w:rsid w:val="00975E18"/>
    <w:rsid w:val="009827B3"/>
    <w:rsid w:val="0098637A"/>
    <w:rsid w:val="009A5998"/>
    <w:rsid w:val="009B6805"/>
    <w:rsid w:val="009B7294"/>
    <w:rsid w:val="009C61C2"/>
    <w:rsid w:val="009D172F"/>
    <w:rsid w:val="00A140F1"/>
    <w:rsid w:val="00A15409"/>
    <w:rsid w:val="00A23795"/>
    <w:rsid w:val="00A4479B"/>
    <w:rsid w:val="00A55013"/>
    <w:rsid w:val="00A57474"/>
    <w:rsid w:val="00A616D3"/>
    <w:rsid w:val="00A61F78"/>
    <w:rsid w:val="00A6599F"/>
    <w:rsid w:val="00A67734"/>
    <w:rsid w:val="00A7616B"/>
    <w:rsid w:val="00A9702A"/>
    <w:rsid w:val="00AB6543"/>
    <w:rsid w:val="00AC07C5"/>
    <w:rsid w:val="00AC36BA"/>
    <w:rsid w:val="00AD1AF0"/>
    <w:rsid w:val="00AE1DAF"/>
    <w:rsid w:val="00B01422"/>
    <w:rsid w:val="00B01A88"/>
    <w:rsid w:val="00B05A2F"/>
    <w:rsid w:val="00B1423E"/>
    <w:rsid w:val="00B25928"/>
    <w:rsid w:val="00B326E5"/>
    <w:rsid w:val="00B44A6D"/>
    <w:rsid w:val="00B64EC5"/>
    <w:rsid w:val="00B733CD"/>
    <w:rsid w:val="00B73778"/>
    <w:rsid w:val="00B853B0"/>
    <w:rsid w:val="00BB22C1"/>
    <w:rsid w:val="00BC3417"/>
    <w:rsid w:val="00BE2E89"/>
    <w:rsid w:val="00BE42CB"/>
    <w:rsid w:val="00BF4458"/>
    <w:rsid w:val="00BF5895"/>
    <w:rsid w:val="00C02CA6"/>
    <w:rsid w:val="00C52601"/>
    <w:rsid w:val="00C568A0"/>
    <w:rsid w:val="00C60D6C"/>
    <w:rsid w:val="00C706EA"/>
    <w:rsid w:val="00C733AF"/>
    <w:rsid w:val="00C871DC"/>
    <w:rsid w:val="00C934F9"/>
    <w:rsid w:val="00C95F98"/>
    <w:rsid w:val="00CA55AD"/>
    <w:rsid w:val="00CB056B"/>
    <w:rsid w:val="00CB5F04"/>
    <w:rsid w:val="00CB7498"/>
    <w:rsid w:val="00CB7982"/>
    <w:rsid w:val="00CC3301"/>
    <w:rsid w:val="00CD09F3"/>
    <w:rsid w:val="00CD2DB5"/>
    <w:rsid w:val="00CD6541"/>
    <w:rsid w:val="00CE3B5E"/>
    <w:rsid w:val="00CE58C3"/>
    <w:rsid w:val="00D160AE"/>
    <w:rsid w:val="00D51EAF"/>
    <w:rsid w:val="00D56F33"/>
    <w:rsid w:val="00D87487"/>
    <w:rsid w:val="00D96D59"/>
    <w:rsid w:val="00DA135A"/>
    <w:rsid w:val="00DB694B"/>
    <w:rsid w:val="00DD2D10"/>
    <w:rsid w:val="00DD2E9E"/>
    <w:rsid w:val="00DD5BA8"/>
    <w:rsid w:val="00DE00C2"/>
    <w:rsid w:val="00DF4CAE"/>
    <w:rsid w:val="00E0794B"/>
    <w:rsid w:val="00E1239D"/>
    <w:rsid w:val="00E416DC"/>
    <w:rsid w:val="00E46B85"/>
    <w:rsid w:val="00E573C1"/>
    <w:rsid w:val="00E8291D"/>
    <w:rsid w:val="00E86806"/>
    <w:rsid w:val="00E93448"/>
    <w:rsid w:val="00E9377C"/>
    <w:rsid w:val="00E93E57"/>
    <w:rsid w:val="00EA1E93"/>
    <w:rsid w:val="00EA71F4"/>
    <w:rsid w:val="00ED2643"/>
    <w:rsid w:val="00ED279A"/>
    <w:rsid w:val="00EE2660"/>
    <w:rsid w:val="00EE617E"/>
    <w:rsid w:val="00F116CE"/>
    <w:rsid w:val="00F31BF1"/>
    <w:rsid w:val="00F359E2"/>
    <w:rsid w:val="00F44D11"/>
    <w:rsid w:val="00F61D81"/>
    <w:rsid w:val="00F8272E"/>
    <w:rsid w:val="00F9707F"/>
    <w:rsid w:val="00FA4A63"/>
    <w:rsid w:val="00FB695D"/>
    <w:rsid w:val="00FE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2E64"/>
  <w15:chartTrackingRefBased/>
  <w15:docId w15:val="{F3634318-2E44-4C5C-936A-DDCBB749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B259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0">
    <w:name w:val="heading 2"/>
    <w:basedOn w:val="1"/>
    <w:next w:val="a4"/>
    <w:link w:val="21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0"/>
    <w:next w:val="a4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1">
    <w:name w:val="Заголовок 2 Знак"/>
    <w:basedOn w:val="a5"/>
    <w:link w:val="20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3"/>
    <w:next w:val="a4"/>
    <w:link w:val="a9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9">
    <w:name w:val="Заголовок Знак"/>
    <w:basedOn w:val="a5"/>
    <w:link w:val="a8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a">
    <w:name w:val="Subtitle"/>
    <w:basedOn w:val="a3"/>
    <w:next w:val="a3"/>
    <w:link w:val="ab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5"/>
    <w:link w:val="aa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313BD4"/>
    <w:rPr>
      <w:i/>
      <w:iCs/>
      <w:color w:val="404040" w:themeColor="text1" w:themeTint="BF"/>
    </w:rPr>
  </w:style>
  <w:style w:type="paragraph" w:styleId="ac">
    <w:name w:val="List Paragraph"/>
    <w:basedOn w:val="a3"/>
    <w:uiPriority w:val="34"/>
    <w:qFormat/>
    <w:rsid w:val="00313BD4"/>
    <w:pPr>
      <w:ind w:left="720"/>
      <w:contextualSpacing/>
    </w:pPr>
  </w:style>
  <w:style w:type="character" w:styleId="ad">
    <w:name w:val="Intense Emphasis"/>
    <w:basedOn w:val="a5"/>
    <w:uiPriority w:val="21"/>
    <w:qFormat/>
    <w:rsid w:val="00313BD4"/>
    <w:rPr>
      <w:i/>
      <w:iCs/>
      <w:color w:val="0F4761" w:themeColor="accent1" w:themeShade="BF"/>
    </w:rPr>
  </w:style>
  <w:style w:type="paragraph" w:styleId="ae">
    <w:name w:val="Intense Quote"/>
    <w:basedOn w:val="a3"/>
    <w:next w:val="a3"/>
    <w:link w:val="af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5"/>
    <w:link w:val="ae"/>
    <w:uiPriority w:val="30"/>
    <w:rsid w:val="00313BD4"/>
    <w:rPr>
      <w:i/>
      <w:iCs/>
      <w:color w:val="0F4761" w:themeColor="accent1" w:themeShade="BF"/>
    </w:rPr>
  </w:style>
  <w:style w:type="character" w:styleId="af0">
    <w:name w:val="Intense Reference"/>
    <w:basedOn w:val="a5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1"/>
    <w:qFormat/>
    <w:rsid w:val="00F31BF1"/>
    <w:pPr>
      <w:spacing w:line="360" w:lineRule="auto"/>
      <w:ind w:firstLine="709"/>
    </w:pPr>
  </w:style>
  <w:style w:type="character" w:customStyle="1" w:styleId="af1">
    <w:name w:val="Основной Знак"/>
    <w:basedOn w:val="a5"/>
    <w:link w:val="a4"/>
    <w:rsid w:val="00F31BF1"/>
    <w:rPr>
      <w:rFonts w:ascii="Times New Roman" w:hAnsi="Times New Roman"/>
      <w:sz w:val="28"/>
    </w:rPr>
  </w:style>
  <w:style w:type="table" w:styleId="af2">
    <w:name w:val="Table Grid"/>
    <w:basedOn w:val="a6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3"/>
    <w:link w:val="af4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5"/>
    <w:link w:val="af3"/>
    <w:uiPriority w:val="99"/>
    <w:rsid w:val="007B1296"/>
    <w:rPr>
      <w:rFonts w:ascii="Times New Roman" w:hAnsi="Times New Roman"/>
      <w:sz w:val="28"/>
    </w:rPr>
  </w:style>
  <w:style w:type="paragraph" w:styleId="af5">
    <w:name w:val="footer"/>
    <w:basedOn w:val="a3"/>
    <w:link w:val="af6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5"/>
    <w:link w:val="af5"/>
    <w:uiPriority w:val="99"/>
    <w:rsid w:val="007B1296"/>
    <w:rPr>
      <w:rFonts w:ascii="Times New Roman" w:hAnsi="Times New Roman"/>
      <w:sz w:val="28"/>
    </w:rPr>
  </w:style>
  <w:style w:type="paragraph" w:customStyle="1" w:styleId="a2">
    <w:name w:val="Список маркированный"/>
    <w:basedOn w:val="a4"/>
    <w:link w:val="af7"/>
    <w:qFormat/>
    <w:rsid w:val="006B2E38"/>
    <w:pPr>
      <w:numPr>
        <w:numId w:val="3"/>
      </w:numPr>
    </w:pPr>
  </w:style>
  <w:style w:type="character" w:customStyle="1" w:styleId="af7">
    <w:name w:val="Список маркированный Знак"/>
    <w:basedOn w:val="af1"/>
    <w:link w:val="a2"/>
    <w:rsid w:val="006B2E38"/>
    <w:rPr>
      <w:rFonts w:ascii="Times New Roman" w:hAnsi="Times New Roman"/>
      <w:sz w:val="28"/>
    </w:rPr>
  </w:style>
  <w:style w:type="paragraph" w:styleId="41">
    <w:name w:val="toc 4"/>
    <w:basedOn w:val="a3"/>
    <w:next w:val="a3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3"/>
    <w:next w:val="a3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4">
    <w:name w:val="toc 2"/>
    <w:basedOn w:val="11"/>
    <w:next w:val="a3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4"/>
    <w:next w:val="a3"/>
    <w:autoRedefine/>
    <w:uiPriority w:val="39"/>
    <w:unhideWhenUsed/>
    <w:rsid w:val="00C02CA6"/>
    <w:pPr>
      <w:ind w:left="1276"/>
    </w:pPr>
  </w:style>
  <w:style w:type="character" w:styleId="af8">
    <w:name w:val="Hyperlink"/>
    <w:basedOn w:val="a5"/>
    <w:uiPriority w:val="99"/>
    <w:unhideWhenUsed/>
    <w:rsid w:val="00C02CA6"/>
    <w:rPr>
      <w:color w:val="467886" w:themeColor="hyperlink"/>
      <w:u w:val="single"/>
    </w:rPr>
  </w:style>
  <w:style w:type="paragraph" w:customStyle="1" w:styleId="af9">
    <w:name w:val="Заголовок Содержание"/>
    <w:basedOn w:val="a8"/>
    <w:link w:val="afa"/>
    <w:qFormat/>
    <w:rsid w:val="00C02CA6"/>
  </w:style>
  <w:style w:type="character" w:customStyle="1" w:styleId="afa">
    <w:name w:val="Заголовок Содержание Знак"/>
    <w:basedOn w:val="a9"/>
    <w:link w:val="af9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b">
    <w:name w:val="Normal (Web)"/>
    <w:basedOn w:val="a3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1">
    <w:name w:val="Список буквенный"/>
    <w:basedOn w:val="a4"/>
    <w:link w:val="afc"/>
    <w:qFormat/>
    <w:rsid w:val="00A57474"/>
    <w:pPr>
      <w:numPr>
        <w:numId w:val="8"/>
      </w:numPr>
    </w:pPr>
  </w:style>
  <w:style w:type="character" w:customStyle="1" w:styleId="afc">
    <w:name w:val="Список буквенный Знак"/>
    <w:basedOn w:val="af1"/>
    <w:link w:val="a1"/>
    <w:rsid w:val="00A57474"/>
    <w:rPr>
      <w:rFonts w:ascii="Times New Roman" w:hAnsi="Times New Roman"/>
      <w:sz w:val="28"/>
    </w:rPr>
  </w:style>
  <w:style w:type="paragraph" w:customStyle="1" w:styleId="a0">
    <w:name w:val="Список нумерованный"/>
    <w:basedOn w:val="a4"/>
    <w:link w:val="afd"/>
    <w:qFormat/>
    <w:rsid w:val="00F44D11"/>
    <w:pPr>
      <w:numPr>
        <w:numId w:val="9"/>
      </w:numPr>
    </w:pPr>
  </w:style>
  <w:style w:type="character" w:customStyle="1" w:styleId="afd">
    <w:name w:val="Список нумерованный Знак"/>
    <w:basedOn w:val="af1"/>
    <w:link w:val="a0"/>
    <w:rsid w:val="00F44D11"/>
    <w:rPr>
      <w:rFonts w:ascii="Times New Roman" w:hAnsi="Times New Roman"/>
      <w:sz w:val="28"/>
    </w:rPr>
  </w:style>
  <w:style w:type="paragraph" w:customStyle="1" w:styleId="afe">
    <w:name w:val="Рисунок"/>
    <w:basedOn w:val="a3"/>
    <w:next w:val="a3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f">
    <w:name w:val="Подпись рисунка"/>
    <w:basedOn w:val="a3"/>
    <w:next w:val="a4"/>
    <w:link w:val="aff0"/>
    <w:qFormat/>
    <w:rsid w:val="00CB5F04"/>
    <w:pPr>
      <w:spacing w:before="642" w:after="642"/>
      <w:jc w:val="center"/>
    </w:pPr>
  </w:style>
  <w:style w:type="character" w:customStyle="1" w:styleId="aff0">
    <w:name w:val="Подпись рисунка Знак"/>
    <w:basedOn w:val="a5"/>
    <w:link w:val="aff"/>
    <w:rsid w:val="00CB5F04"/>
    <w:rPr>
      <w:rFonts w:ascii="Times New Roman" w:hAnsi="Times New Roman"/>
      <w:sz w:val="28"/>
    </w:rPr>
  </w:style>
  <w:style w:type="paragraph" w:customStyle="1" w:styleId="aff1">
    <w:name w:val="Листинг"/>
    <w:basedOn w:val="a3"/>
    <w:link w:val="aff2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2">
    <w:name w:val="Листинг Знак"/>
    <w:basedOn w:val="a5"/>
    <w:link w:val="aff1"/>
    <w:rsid w:val="00D51EAF"/>
    <w:rPr>
      <w:rFonts w:ascii="Courier New" w:hAnsi="Courier New" w:cs="Courier New"/>
      <w:sz w:val="24"/>
      <w:szCs w:val="20"/>
    </w:rPr>
  </w:style>
  <w:style w:type="paragraph" w:customStyle="1" w:styleId="aff3">
    <w:name w:val="Подпись элемента"/>
    <w:basedOn w:val="a3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5"/>
    <w:rsid w:val="000C03D0"/>
  </w:style>
  <w:style w:type="character" w:styleId="aff4">
    <w:name w:val="annotation reference"/>
    <w:basedOn w:val="a5"/>
    <w:uiPriority w:val="99"/>
    <w:semiHidden/>
    <w:unhideWhenUsed/>
    <w:rsid w:val="004628FE"/>
    <w:rPr>
      <w:sz w:val="16"/>
      <w:szCs w:val="16"/>
    </w:rPr>
  </w:style>
  <w:style w:type="paragraph" w:styleId="aff5">
    <w:name w:val="annotation text"/>
    <w:basedOn w:val="a3"/>
    <w:link w:val="aff6"/>
    <w:uiPriority w:val="99"/>
    <w:semiHidden/>
    <w:unhideWhenUsed/>
    <w:rsid w:val="004628FE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4628FE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4628FE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4628FE"/>
    <w:rPr>
      <w:rFonts w:ascii="Times New Roman" w:hAnsi="Times New Roman"/>
      <w:b/>
      <w:bCs/>
      <w:sz w:val="20"/>
      <w:szCs w:val="20"/>
    </w:rPr>
  </w:style>
  <w:style w:type="paragraph" w:styleId="aff9">
    <w:name w:val="Balloon Text"/>
    <w:basedOn w:val="a3"/>
    <w:link w:val="affa"/>
    <w:uiPriority w:val="99"/>
    <w:semiHidden/>
    <w:unhideWhenUsed/>
    <w:rsid w:val="004628FE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5"/>
    <w:link w:val="aff9"/>
    <w:uiPriority w:val="99"/>
    <w:semiHidden/>
    <w:rsid w:val="004628FE"/>
    <w:rPr>
      <w:rFonts w:ascii="Segoe UI" w:hAnsi="Segoe UI" w:cs="Segoe UI"/>
      <w:sz w:val="18"/>
      <w:szCs w:val="18"/>
    </w:rPr>
  </w:style>
  <w:style w:type="character" w:customStyle="1" w:styleId="12">
    <w:name w:val="Неразрешенное упоминание1"/>
    <w:basedOn w:val="a5"/>
    <w:uiPriority w:val="99"/>
    <w:semiHidden/>
    <w:unhideWhenUsed/>
    <w:rsid w:val="004628FE"/>
    <w:rPr>
      <w:color w:val="605E5C"/>
      <w:shd w:val="clear" w:color="auto" w:fill="E1DFDD"/>
    </w:rPr>
  </w:style>
  <w:style w:type="paragraph" w:customStyle="1" w:styleId="2">
    <w:name w:val="Нум2"/>
    <w:basedOn w:val="ac"/>
    <w:link w:val="25"/>
    <w:rsid w:val="00176F8C"/>
    <w:pPr>
      <w:numPr>
        <w:numId w:val="16"/>
      </w:numPr>
      <w:tabs>
        <w:tab w:val="left" w:pos="993"/>
      </w:tabs>
    </w:pPr>
    <w:rPr>
      <w:kern w:val="0"/>
      <w14:ligatures w14:val="none"/>
    </w:rPr>
  </w:style>
  <w:style w:type="character" w:customStyle="1" w:styleId="13">
    <w:name w:val="Нум1 Знак"/>
    <w:basedOn w:val="a5"/>
    <w:link w:val="14"/>
    <w:locked/>
    <w:rsid w:val="00176F8C"/>
    <w:rPr>
      <w:rFonts w:ascii="Times New Roman" w:hAnsi="Times New Roman" w:cs="Times New Roman"/>
      <w:sz w:val="28"/>
    </w:rPr>
  </w:style>
  <w:style w:type="paragraph" w:customStyle="1" w:styleId="14">
    <w:name w:val="Нум1"/>
    <w:basedOn w:val="2"/>
    <w:link w:val="13"/>
    <w:qFormat/>
    <w:rsid w:val="00176F8C"/>
    <w:rPr>
      <w:rFonts w:cs="Times New Roman"/>
      <w:kern w:val="2"/>
      <w14:ligatures w14:val="standardContextual"/>
    </w:rPr>
  </w:style>
  <w:style w:type="character" w:customStyle="1" w:styleId="affb">
    <w:name w:val="Нум Знак"/>
    <w:basedOn w:val="a5"/>
    <w:link w:val="a"/>
    <w:locked/>
    <w:rsid w:val="001062B8"/>
    <w:rPr>
      <w:rFonts w:ascii="Times New Roman" w:hAnsi="Times New Roman" w:cs="Times New Roman"/>
      <w:b/>
      <w:sz w:val="28"/>
    </w:rPr>
  </w:style>
  <w:style w:type="paragraph" w:customStyle="1" w:styleId="a">
    <w:name w:val="Нум"/>
    <w:basedOn w:val="ac"/>
    <w:link w:val="affb"/>
    <w:qFormat/>
    <w:rsid w:val="001062B8"/>
    <w:pPr>
      <w:numPr>
        <w:numId w:val="17"/>
      </w:numPr>
      <w:tabs>
        <w:tab w:val="clear" w:pos="709"/>
        <w:tab w:val="num" w:pos="993"/>
      </w:tabs>
    </w:pPr>
    <w:rPr>
      <w:rFonts w:cs="Times New Roman"/>
      <w:b/>
    </w:rPr>
  </w:style>
  <w:style w:type="character" w:customStyle="1" w:styleId="25">
    <w:name w:val="Нум2 Знак"/>
    <w:basedOn w:val="a5"/>
    <w:link w:val="2"/>
    <w:locked/>
    <w:rsid w:val="00612B3C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OneDrive\&#1056;&#1072;&#1073;&#1086;&#1095;&#1080;&#1081;%20&#1089;&#1090;&#1086;&#1083;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364</TotalTime>
  <Pages>9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 Notice</cp:lastModifiedBy>
  <cp:revision>169</cp:revision>
  <dcterms:created xsi:type="dcterms:W3CDTF">2025-12-03T16:39:00Z</dcterms:created>
  <dcterms:modified xsi:type="dcterms:W3CDTF">2025-12-14T15:40:00Z</dcterms:modified>
</cp:coreProperties>
</file>